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253EB" w14:textId="77777777" w:rsidR="000359A9" w:rsidRPr="000359A9" w:rsidRDefault="000359A9" w:rsidP="000359A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47A2F5E" w14:textId="77777777" w:rsidR="000359A9" w:rsidRPr="000359A9" w:rsidRDefault="000359A9" w:rsidP="000359A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E78108C" w14:textId="77777777" w:rsidR="000359A9" w:rsidRPr="000359A9" w:rsidRDefault="000359A9" w:rsidP="000359A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>«Владимирский государственный университет имени</w:t>
      </w:r>
    </w:p>
    <w:p w14:paraId="0F1FBE2D" w14:textId="77777777" w:rsidR="000359A9" w:rsidRPr="000359A9" w:rsidRDefault="000359A9" w:rsidP="000359A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>Александра Григорьевича и Николая Григорьевича Столетовых»</w:t>
      </w:r>
    </w:p>
    <w:p w14:paraId="4FCF8CCD" w14:textId="77777777" w:rsidR="000359A9" w:rsidRPr="000359A9" w:rsidRDefault="000359A9" w:rsidP="000359A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>(</w:t>
      </w:r>
      <w:proofErr w:type="spellStart"/>
      <w:r w:rsidRPr="000359A9">
        <w:rPr>
          <w:rFonts w:ascii="Times New Roman" w:eastAsia="Calibri" w:hAnsi="Times New Roman" w:cs="Times New Roman"/>
          <w:b/>
          <w:sz w:val="28"/>
          <w:szCs w:val="28"/>
        </w:rPr>
        <w:t>ВлГУ</w:t>
      </w:r>
      <w:proofErr w:type="spellEnd"/>
      <w:r w:rsidRPr="000359A9">
        <w:rPr>
          <w:rFonts w:ascii="Times New Roman" w:eastAsia="Calibri" w:hAnsi="Times New Roman" w:cs="Times New Roman"/>
          <w:b/>
          <w:sz w:val="28"/>
          <w:szCs w:val="28"/>
        </w:rPr>
        <w:t>)</w:t>
      </w:r>
    </w:p>
    <w:p w14:paraId="6859871C" w14:textId="77777777" w:rsidR="000359A9" w:rsidRPr="000359A9" w:rsidRDefault="000359A9" w:rsidP="000359A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кафедра «ИСПИ»</w:t>
      </w:r>
    </w:p>
    <w:p w14:paraId="4DA139ED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38237F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DB69648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0B00526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BC2571A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994412F" w14:textId="628B0068" w:rsidR="000359A9" w:rsidRPr="0079196F" w:rsidRDefault="000359A9" w:rsidP="000359A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>Лабораторная работа №</w:t>
      </w:r>
      <w:r w:rsidR="0079196F">
        <w:rPr>
          <w:rFonts w:ascii="Times New Roman" w:eastAsia="Calibri" w:hAnsi="Times New Roman" w:cs="Times New Roman"/>
          <w:b/>
          <w:sz w:val="28"/>
          <w:szCs w:val="28"/>
          <w:lang w:val="en-US"/>
        </w:rPr>
        <w:t>6</w:t>
      </w:r>
    </w:p>
    <w:p w14:paraId="07957F85" w14:textId="11883FCD" w:rsidR="000359A9" w:rsidRPr="000359A9" w:rsidRDefault="000359A9" w:rsidP="000359A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 xml:space="preserve">по дисциплине </w:t>
      </w:r>
      <w:r w:rsidR="00AA4D21" w:rsidRPr="00AA4D21">
        <w:rPr>
          <w:rFonts w:ascii="Times New Roman" w:eastAsia="Calibri" w:hAnsi="Times New Roman" w:cs="Times New Roman"/>
          <w:b/>
          <w:sz w:val="28"/>
          <w:szCs w:val="28"/>
        </w:rPr>
        <w:t>Распределенные программные системы</w:t>
      </w:r>
    </w:p>
    <w:p w14:paraId="0D49C3D2" w14:textId="01E6BC36" w:rsidR="000359A9" w:rsidRPr="000359A9" w:rsidRDefault="000359A9" w:rsidP="005F7A6C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>на тему: «</w:t>
      </w:r>
      <w:r w:rsidR="0079196F" w:rsidRPr="0079196F">
        <w:rPr>
          <w:rFonts w:ascii="Times New Roman" w:eastAsia="Calibri" w:hAnsi="Times New Roman" w:cs="Times New Roman"/>
          <w:b/>
          <w:sz w:val="28"/>
          <w:szCs w:val="28"/>
        </w:rPr>
        <w:t>Обеспечение безопасности. Фильтры</w:t>
      </w:r>
      <w:r w:rsidRPr="000359A9">
        <w:rPr>
          <w:rFonts w:ascii="Times New Roman" w:eastAsia="Calibri" w:hAnsi="Times New Roman" w:cs="Times New Roman"/>
          <w:b/>
          <w:sz w:val="28"/>
          <w:szCs w:val="28"/>
        </w:rPr>
        <w:t>»</w:t>
      </w:r>
    </w:p>
    <w:p w14:paraId="61EA1319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BEB8EAE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6CD98EE" w14:textId="3B62FA5F" w:rsid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F2BDC49" w14:textId="0BCF0A5C" w:rsidR="00A85784" w:rsidRDefault="00A85784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D048EC" w14:textId="77777777" w:rsidR="0079196F" w:rsidRDefault="0079196F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CB5D524" w14:textId="77777777" w:rsidR="00A85784" w:rsidRPr="000359A9" w:rsidRDefault="00A85784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9BD7F5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0B87F56" w14:textId="77777777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Выполнил:</w:t>
      </w:r>
    </w:p>
    <w:p w14:paraId="50F9DBF6" w14:textId="77777777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студент группы ЗИСТуд-122</w:t>
      </w:r>
    </w:p>
    <w:p w14:paraId="1C783E6B" w14:textId="77777777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Филатов Н. А.</w:t>
      </w:r>
    </w:p>
    <w:p w14:paraId="4BFF3E60" w14:textId="6DDEFD7C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Проверил:</w:t>
      </w:r>
    </w:p>
    <w:p w14:paraId="1A08C8DC" w14:textId="79EBAF8F" w:rsidR="000359A9" w:rsidRPr="000359A9" w:rsidRDefault="00A85784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85784">
        <w:rPr>
          <w:rFonts w:ascii="Times New Roman" w:eastAsia="Calibri" w:hAnsi="Times New Roman" w:cs="Times New Roman"/>
          <w:sz w:val="28"/>
          <w:szCs w:val="28"/>
        </w:rPr>
        <w:t>старший преподаватель каф.</w:t>
      </w:r>
      <w:r w:rsidR="000359A9" w:rsidRPr="000359A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85784">
        <w:rPr>
          <w:rFonts w:ascii="Times New Roman" w:hAnsi="Times New Roman" w:cs="Times New Roman"/>
          <w:color w:val="333333"/>
          <w:sz w:val="28"/>
          <w:szCs w:val="28"/>
        </w:rPr>
        <w:t>ИСПИ Тимофеев А</w:t>
      </w:r>
      <w:r>
        <w:rPr>
          <w:rFonts w:ascii="Times New Roman" w:hAnsi="Times New Roman" w:cs="Times New Roman"/>
          <w:color w:val="333333"/>
          <w:sz w:val="28"/>
          <w:szCs w:val="28"/>
        </w:rPr>
        <w:t>.</w:t>
      </w:r>
      <w:r w:rsidRPr="00A85784">
        <w:rPr>
          <w:rFonts w:ascii="Times New Roman" w:hAnsi="Times New Roman" w:cs="Times New Roman"/>
          <w:color w:val="333333"/>
          <w:sz w:val="28"/>
          <w:szCs w:val="28"/>
        </w:rPr>
        <w:t xml:space="preserve"> А</w:t>
      </w:r>
      <w:r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14:paraId="5E0E6D8C" w14:textId="77777777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A8D7497" w14:textId="77777777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FBEB1CD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9A0AC0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A1360D" w14:textId="442FEACF" w:rsidR="000359A9" w:rsidRDefault="000359A9" w:rsidP="000359A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Владимир 202</w:t>
      </w:r>
      <w:r w:rsidR="005F7A6C">
        <w:rPr>
          <w:rFonts w:ascii="Times New Roman" w:eastAsia="Calibri" w:hAnsi="Times New Roman" w:cs="Times New Roman"/>
          <w:sz w:val="28"/>
          <w:szCs w:val="28"/>
        </w:rPr>
        <w:t>4</w:t>
      </w:r>
    </w:p>
    <w:p w14:paraId="06F46EAD" w14:textId="0038A5C6" w:rsidR="000A5C54" w:rsidRPr="0098340B" w:rsidRDefault="000A5C54" w:rsidP="0098340B">
      <w:pPr>
        <w:pStyle w:val="-"/>
      </w:pPr>
      <w:r w:rsidRPr="0098340B">
        <w:lastRenderedPageBreak/>
        <w:t>Цель работы</w:t>
      </w:r>
    </w:p>
    <w:p w14:paraId="55266A2E" w14:textId="11B45C63" w:rsidR="003F694A" w:rsidRPr="003F694A" w:rsidRDefault="0079196F" w:rsidP="003F694A">
      <w:pPr>
        <w:pStyle w:val="aa"/>
      </w:pPr>
      <w:r>
        <w:t xml:space="preserve">Изучить механизмы обеспечения безопасности в веб-приложениях на платформе </w:t>
      </w:r>
      <w:r>
        <w:rPr>
          <w:lang w:val="en-US"/>
        </w:rPr>
        <w:t>Java</w:t>
      </w:r>
      <w:r>
        <w:t> </w:t>
      </w:r>
      <w:r>
        <w:rPr>
          <w:lang w:val="en-US"/>
        </w:rPr>
        <w:t>EE</w:t>
      </w:r>
      <w:r>
        <w:t xml:space="preserve"> и получить навыки разработки и реализации политики безопасности для веб-приложения. Изучить механизм фильтрации запросов и получить навыки использования фильтров при разработке защищенных веб-приложений.</w:t>
      </w:r>
    </w:p>
    <w:p w14:paraId="30116EB9" w14:textId="1890B8AD" w:rsidR="0005412F" w:rsidRDefault="00AF2EC2" w:rsidP="005A72C8">
      <w:pPr>
        <w:pStyle w:val="-"/>
      </w:pPr>
      <w:r>
        <w:t>Ход работы</w:t>
      </w:r>
    </w:p>
    <w:p w14:paraId="0702B3E7" w14:textId="77777777" w:rsidR="00A0508D" w:rsidRPr="00A0508D" w:rsidRDefault="00A0508D" w:rsidP="00A0508D">
      <w:pPr>
        <w:shd w:val="clear" w:color="auto" w:fill="2B2B2B"/>
        <w:spacing w:after="0" w:line="240" w:lineRule="auto"/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</w:pP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package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org.example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jakarta.servlet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.*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jakarta.servlet.annotation.</w:t>
      </w:r>
      <w:r w:rsidRPr="00A0508D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WebServlet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jakarta.servlet.http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.*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java.io.IOException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@WebServlet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"/admin"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public class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AdminServlet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extends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HttpServlet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@Override</w:t>
      </w:r>
      <w:r w:rsidRPr="00A0508D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protected void </w:t>
      </w:r>
      <w:proofErr w:type="spellStart"/>
      <w:r w:rsidRPr="00A0508D">
        <w:rPr>
          <w:rFonts w:ascii="JetBrains Mono" w:eastAsia="Times New Roman" w:hAnsi="JetBrains Mono" w:cs="JetBrains Mono"/>
          <w:color w:val="FFC66D"/>
          <w:sz w:val="24"/>
          <w:szCs w:val="24"/>
          <w:lang w:val="en-US" w:eastAsia="ru-RU"/>
        </w:rPr>
        <w:t>doGet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HttpServletRequest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request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HttpServletResponse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response)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throws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ServletException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IOException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HttpSession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session =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request.getSession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User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= (User)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session.getAttribute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proofErr w:type="spellStart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currentUser</w:t>
      </w:r>
      <w:proofErr w:type="spellEnd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if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(user !=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null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&amp;&amp;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proofErr w:type="spellStart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admin"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.equals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user.getRole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()))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request.getRequestDispatcher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"/</w:t>
      </w:r>
      <w:proofErr w:type="spellStart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admin.jsp</w:t>
      </w:r>
      <w:proofErr w:type="spellEnd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).forward(request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}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else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response.sendRedirect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proofErr w:type="spellStart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error.jsp</w:t>
      </w:r>
      <w:proofErr w:type="spellEnd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}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>}</w:t>
      </w:r>
    </w:p>
    <w:p w14:paraId="1E66694C" w14:textId="77777777" w:rsidR="00A0508D" w:rsidRPr="00A0508D" w:rsidRDefault="00A0508D" w:rsidP="00A0508D">
      <w:pPr>
        <w:shd w:val="clear" w:color="auto" w:fill="2B2B2B"/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</w:pPr>
      <w:r>
        <w:rPr>
          <w:lang w:val="en-US"/>
        </w:rPr>
        <w:br/>
      </w:r>
      <w:r>
        <w:rPr>
          <w:lang w:val="en-US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package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org.example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jakarta.servlet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.*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jakarta.servlet.annotation.WebServlet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lastRenderedPageBreak/>
        <w:t xml:space="preserve">import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jakarta.servlet.http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.*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java.io.IOException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java.sql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.*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@WebServlet(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"/login"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public class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LoginServlet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extends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HttpServlet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private final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String DB_URL =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"jdbc:mysql://localhost:3306/shoes_store?useSSL=false&amp;serverTimezone=UTC&amp;useLegacyDatetimeCode=false"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private final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String DB_USER =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"root"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private final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String DB_PASSWORD =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"root"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@Override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protected void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doPost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HttpServletRequest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request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HttpServletResponse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response)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throws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ServletException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IOException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String username =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request.getParameter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"username"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String password =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request.getParameter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"password"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try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try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(Connection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connection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=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DriverManager.getConnection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(DB_URL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DB_USER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DB_PASSWORD))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    String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sql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=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"SELECT role FROM users WHERE username = ? AND password = ?"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    try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PreparedStatement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stmt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=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connection.prepareStatement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sql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))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stmt.setString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897BB"/>
          <w:sz w:val="24"/>
          <w:szCs w:val="24"/>
          <w:lang w:val="en-US" w:eastAsia="ru-RU"/>
        </w:rPr>
        <w:t>1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username)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stmt.setString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897BB"/>
          <w:sz w:val="24"/>
          <w:szCs w:val="24"/>
          <w:lang w:val="en-US" w:eastAsia="ru-RU"/>
        </w:rPr>
        <w:t>2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password)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        try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ResultSet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rs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=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stmt.executeQuery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())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           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if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rs.next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())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                String role =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rs.getString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"role"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            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User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=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new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User(username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role)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        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HttpSession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session =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request.getSession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        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session.setAttribute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proofErr w:type="spellStart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currentUser</w:t>
      </w:r>
      <w:proofErr w:type="spellEnd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               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//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Перенаправление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в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зависимости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от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lastRenderedPageBreak/>
        <w:t>роли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                   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if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proofErr w:type="spellStart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admin"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.equals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(role))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            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response.sendRedirect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proofErr w:type="spellStart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admin.jsp</w:t>
      </w:r>
      <w:proofErr w:type="spellEnd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            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}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else if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proofErr w:type="spellStart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user"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.equals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(role))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            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response.sendRedirect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proofErr w:type="spellStart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index.jsp</w:t>
      </w:r>
      <w:proofErr w:type="spellEnd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            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}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else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                   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//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Если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роль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неизвестна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,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перенаправляем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на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страницу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ошибки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                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response.sendRedirect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proofErr w:type="spellStart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error.jsp</w:t>
      </w:r>
      <w:proofErr w:type="spellEnd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            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            }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else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               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//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Если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пользователь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не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найден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,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возвращаем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на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страницу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логина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            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response.sendRedirect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proofErr w:type="spellStart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login.jsp?error</w:t>
      </w:r>
      <w:proofErr w:type="spellEnd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=invalid"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        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        }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    }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}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}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catch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SQLException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e)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System.err.println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Ошибка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подключения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к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базе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данных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: "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+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e.getMessage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throw new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ServletException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Ошибка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подключения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к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базе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данных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e)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}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>}</w:t>
      </w:r>
    </w:p>
    <w:p w14:paraId="543680AA" w14:textId="77777777" w:rsidR="00A0508D" w:rsidRPr="00A0508D" w:rsidRDefault="00A0508D" w:rsidP="00A0508D">
      <w:pPr>
        <w:shd w:val="clear" w:color="auto" w:fill="2B2B2B"/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</w:pPr>
      <w:r>
        <w:rPr>
          <w:lang w:val="en-US"/>
        </w:rPr>
        <w:br/>
      </w:r>
      <w:r>
        <w:rPr>
          <w:lang w:val="en-US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package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org.example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public class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private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String </w:t>
      </w:r>
      <w:r w:rsidRPr="00A0508D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username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private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String </w:t>
      </w:r>
      <w:r w:rsidRPr="00A0508D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role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private </w:t>
      </w:r>
      <w:proofErr w:type="spellStart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boolean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authenticated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public </w:t>
      </w:r>
      <w:r w:rsidRPr="00A0508D">
        <w:rPr>
          <w:rFonts w:ascii="JetBrains Mono" w:eastAsia="Times New Roman" w:hAnsi="JetBrains Mono" w:cs="JetBrains Mono"/>
          <w:color w:val="FFC66D"/>
          <w:sz w:val="24"/>
          <w:szCs w:val="24"/>
          <w:lang w:val="en-US" w:eastAsia="ru-RU"/>
        </w:rPr>
        <w:t>User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(String username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String role)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</w:t>
      </w:r>
      <w:proofErr w:type="spellStart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this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</w:t>
      </w:r>
      <w:r w:rsidRPr="00A0508D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username</w:t>
      </w:r>
      <w:proofErr w:type="spellEnd"/>
      <w:r w:rsidRPr="00A0508D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= username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this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</w:t>
      </w:r>
      <w:r w:rsidRPr="00A0508D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role</w:t>
      </w:r>
      <w:proofErr w:type="spellEnd"/>
      <w:r w:rsidRPr="00A0508D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= role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lastRenderedPageBreak/>
        <w:t xml:space="preserve">        </w:t>
      </w:r>
      <w:proofErr w:type="spellStart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this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</w:t>
      </w:r>
      <w:r w:rsidRPr="00A0508D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authenticated</w:t>
      </w:r>
      <w:proofErr w:type="spellEnd"/>
      <w:r w:rsidRPr="00A0508D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=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true;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public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String </w:t>
      </w:r>
      <w:proofErr w:type="spellStart"/>
      <w:r w:rsidRPr="00A0508D">
        <w:rPr>
          <w:rFonts w:ascii="JetBrains Mono" w:eastAsia="Times New Roman" w:hAnsi="JetBrains Mono" w:cs="JetBrains Mono"/>
          <w:color w:val="FFC66D"/>
          <w:sz w:val="24"/>
          <w:szCs w:val="24"/>
          <w:lang w:val="en-US" w:eastAsia="ru-RU"/>
        </w:rPr>
        <w:t>getUsername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return </w:t>
      </w:r>
      <w:r w:rsidRPr="00A0508D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username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public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String </w:t>
      </w:r>
      <w:proofErr w:type="spellStart"/>
      <w:r w:rsidRPr="00A0508D">
        <w:rPr>
          <w:rFonts w:ascii="JetBrains Mono" w:eastAsia="Times New Roman" w:hAnsi="JetBrains Mono" w:cs="JetBrains Mono"/>
          <w:color w:val="FFC66D"/>
          <w:sz w:val="24"/>
          <w:szCs w:val="24"/>
          <w:lang w:val="en-US" w:eastAsia="ru-RU"/>
        </w:rPr>
        <w:t>getRole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return </w:t>
      </w:r>
      <w:r w:rsidRPr="00A0508D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role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public </w:t>
      </w:r>
      <w:proofErr w:type="spellStart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boolean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 </w:t>
      </w:r>
      <w:proofErr w:type="spellStart"/>
      <w:r w:rsidRPr="00A0508D">
        <w:rPr>
          <w:rFonts w:ascii="JetBrains Mono" w:eastAsia="Times New Roman" w:hAnsi="JetBrains Mono" w:cs="JetBrains Mono"/>
          <w:color w:val="FFC66D"/>
          <w:sz w:val="24"/>
          <w:szCs w:val="24"/>
          <w:lang w:val="en-US" w:eastAsia="ru-RU"/>
        </w:rPr>
        <w:t>isAuthenticated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return </w:t>
      </w:r>
      <w:r w:rsidRPr="00A0508D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authenticated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public void </w:t>
      </w:r>
      <w:proofErr w:type="spellStart"/>
      <w:r w:rsidRPr="00A0508D">
        <w:rPr>
          <w:rFonts w:ascii="JetBrains Mono" w:eastAsia="Times New Roman" w:hAnsi="JetBrains Mono" w:cs="JetBrains Mono"/>
          <w:color w:val="FFC66D"/>
          <w:sz w:val="24"/>
          <w:szCs w:val="24"/>
          <w:lang w:val="en-US" w:eastAsia="ru-RU"/>
        </w:rPr>
        <w:t>setAuthenticated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boolean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authenticated)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</w:t>
      </w:r>
      <w:proofErr w:type="spellStart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this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</w:t>
      </w:r>
      <w:r w:rsidRPr="00A0508D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authenticated</w:t>
      </w:r>
      <w:proofErr w:type="spellEnd"/>
      <w:r w:rsidRPr="00A0508D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= authenticated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>}</w:t>
      </w:r>
    </w:p>
    <w:p w14:paraId="0736A363" w14:textId="77777777" w:rsidR="00A0508D" w:rsidRPr="00A0508D" w:rsidRDefault="00A0508D" w:rsidP="00A0508D">
      <w:pPr>
        <w:shd w:val="clear" w:color="auto" w:fill="2B2B2B"/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</w:pPr>
      <w:r>
        <w:rPr>
          <w:lang w:val="en-US"/>
        </w:rPr>
        <w:br/>
      </w:r>
      <w:r>
        <w:rPr>
          <w:lang w:val="en-US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package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org.example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jakarta.servlet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.*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jakarta.servlet.annotation.</w:t>
      </w:r>
      <w:r w:rsidRPr="00A0508D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WebFilter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jakarta.servlet.http.HttpServletRequest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jakarta.servlet.http.HttpServletResponse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jakarta.servlet.http.HttpSession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java.io.IOException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@WebFilter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"/secured/*"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public class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UserFilter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implements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Filter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@Override</w:t>
      </w:r>
      <w:r w:rsidRPr="00A0508D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public void </w:t>
      </w:r>
      <w:proofErr w:type="spellStart"/>
      <w:r w:rsidRPr="00A0508D">
        <w:rPr>
          <w:rFonts w:ascii="JetBrains Mono" w:eastAsia="Times New Roman" w:hAnsi="JetBrains Mono" w:cs="JetBrains Mono"/>
          <w:color w:val="FFC66D"/>
          <w:sz w:val="24"/>
          <w:szCs w:val="24"/>
          <w:lang w:val="en-US" w:eastAsia="ru-RU"/>
        </w:rPr>
        <w:t>doFilter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ServletRequest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request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ServletResponse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response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FilterChain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chain)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throws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IOException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ServletException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HttpServletRequest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httpRequest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= (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HttpServletRequest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 request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HttpSession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session =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httpRequest.getSession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lastRenderedPageBreak/>
        <w:t xml:space="preserve">       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//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Получаем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объект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пользователя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из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сессии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User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= (User)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session.getAttribute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proofErr w:type="spellStart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currentUser</w:t>
      </w:r>
      <w:proofErr w:type="spellEnd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// </w:t>
      </w:r>
      <w:proofErr w:type="spellStart"/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Логируем</w:t>
      </w:r>
      <w:proofErr w:type="spellEnd"/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информацию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о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пользователе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if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(user !=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null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System.</w:t>
      </w:r>
      <w:r w:rsidRPr="00A0508D">
        <w:rPr>
          <w:rFonts w:ascii="JetBrains Mono" w:eastAsia="Times New Roman" w:hAnsi="JetBrains Mono" w:cs="JetBrains Mono"/>
          <w:i/>
          <w:iCs/>
          <w:color w:val="9876AA"/>
          <w:sz w:val="24"/>
          <w:szCs w:val="24"/>
          <w:lang w:val="en-US" w:eastAsia="ru-RU"/>
        </w:rPr>
        <w:t>out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.println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Пользователь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найден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в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сессии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: "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+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user.getUsername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() +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",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роль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: "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+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user.getRole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}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else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System.</w:t>
      </w:r>
      <w:r w:rsidRPr="00A0508D">
        <w:rPr>
          <w:rFonts w:ascii="JetBrains Mono" w:eastAsia="Times New Roman" w:hAnsi="JetBrains Mono" w:cs="JetBrains Mono"/>
          <w:i/>
          <w:iCs/>
          <w:color w:val="9876AA"/>
          <w:sz w:val="24"/>
          <w:szCs w:val="24"/>
          <w:lang w:val="en-US" w:eastAsia="ru-RU"/>
        </w:rPr>
        <w:t>out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.println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Пользователь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не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найден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в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сессии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."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//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Если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объект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пользователя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не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существует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в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сессии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,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создаем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новый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if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(user ==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null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//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Логика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для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создания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нового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пользователя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user =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new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"guest"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"guest"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; 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//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Пример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создания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временного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пользователя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session.setAttribute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proofErr w:type="spellStart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currentUser</w:t>
      </w:r>
      <w:proofErr w:type="spellEnd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System.out.println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Создан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новый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пользователь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: "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+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user.getUsername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() +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",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eastAsia="ru-RU"/>
        </w:rPr>
        <w:t>роль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 xml:space="preserve">: "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+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user.getRole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//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Если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пользователь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не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аутентифицирован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,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перенаправляем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на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страницу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входа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if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(user ==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null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|| !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user.isAuthenticated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())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((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HttpServletResponse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 response).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sendRedirect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proofErr w:type="spellStart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login.jsp</w:t>
      </w:r>
      <w:proofErr w:type="spellEnd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}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else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//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Пропускаем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запрос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,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если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пользователь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аутентифицирован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chain.doFilter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(request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}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>}</w:t>
      </w:r>
    </w:p>
    <w:p w14:paraId="085CDAE9" w14:textId="77777777" w:rsidR="00A0508D" w:rsidRPr="00A0508D" w:rsidRDefault="00A0508D" w:rsidP="00A0508D">
      <w:pPr>
        <w:shd w:val="clear" w:color="auto" w:fill="2B2B2B"/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</w:pPr>
      <w:r>
        <w:rPr>
          <w:lang w:val="en-US"/>
        </w:rPr>
        <w:br/>
      </w:r>
      <w:r>
        <w:rPr>
          <w:lang w:val="en-US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package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org.example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jakarta.servlet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.*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jakarta.servlet.annotation.</w:t>
      </w:r>
      <w:r w:rsidRPr="00A0508D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WebServlet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lastRenderedPageBreak/>
        <w:t xml:space="preserve">import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jakarta.servlet.http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.*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java.io.IOException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@WebServlet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"/user"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public class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UserServlet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extends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HttpServlet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@Override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protected void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doGet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HttpServletRequest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request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HttpServletResponse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response)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throws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ServletException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IOException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HttpSession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session =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request.getSession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User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= (User)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session.getAttribute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proofErr w:type="spellStart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currentUser</w:t>
      </w:r>
      <w:proofErr w:type="spellEnd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if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(user !=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null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&amp;&amp; 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proofErr w:type="spellStart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user"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.equals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user.getRole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()))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request.getRequestDispatcher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"/</w:t>
      </w:r>
      <w:proofErr w:type="spellStart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index.jsp</w:t>
      </w:r>
      <w:proofErr w:type="spellEnd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).forward(request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}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else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response.sendRedirect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proofErr w:type="spellStart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error.jsp</w:t>
      </w:r>
      <w:proofErr w:type="spellEnd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}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>}</w:t>
      </w:r>
    </w:p>
    <w:p w14:paraId="04AEFA1A" w14:textId="77777777" w:rsidR="00A0508D" w:rsidRPr="00A0508D" w:rsidRDefault="00A0508D" w:rsidP="00A0508D">
      <w:pPr>
        <w:shd w:val="clear" w:color="auto" w:fill="2B2B2B"/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</w:pPr>
      <w:r>
        <w:rPr>
          <w:lang w:val="en-US"/>
        </w:rPr>
        <w:br/>
      </w:r>
      <w:r>
        <w:rPr>
          <w:lang w:val="en-US"/>
        </w:rPr>
        <w:br/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 xml:space="preserve">&lt;%@ </w:t>
      </w:r>
      <w:r w:rsidRPr="00A0508D">
        <w:rPr>
          <w:rFonts w:ascii="JetBrains Mono" w:eastAsia="Times New Roman" w:hAnsi="JetBrains Mono" w:cs="JetBrains Mono"/>
          <w:b/>
          <w:bCs/>
          <w:color w:val="CC7832"/>
          <w:sz w:val="24"/>
          <w:szCs w:val="24"/>
          <w:shd w:val="clear" w:color="auto" w:fill="232525"/>
          <w:lang w:val="en-US" w:eastAsia="ru-RU"/>
        </w:rPr>
        <w:t xml:space="preserve">page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contentType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="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shd w:val="clear" w:color="auto" w:fill="232525"/>
          <w:lang w:val="en-US" w:eastAsia="ru-RU"/>
        </w:rPr>
        <w:t>text/html; charset=UTF-8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" language="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shd w:val="clear" w:color="auto" w:fill="232525"/>
          <w:lang w:val="en-US" w:eastAsia="ru-RU"/>
        </w:rPr>
        <w:t>java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" %&gt;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 xml:space="preserve">&lt;%@ </w:t>
      </w:r>
      <w:r w:rsidRPr="00A0508D">
        <w:rPr>
          <w:rFonts w:ascii="JetBrains Mono" w:eastAsia="Times New Roman" w:hAnsi="JetBrains Mono" w:cs="JetBrains Mono"/>
          <w:b/>
          <w:bCs/>
          <w:color w:val="CC7832"/>
          <w:sz w:val="24"/>
          <w:szCs w:val="24"/>
          <w:shd w:val="clear" w:color="auto" w:fill="232525"/>
          <w:lang w:val="en-US" w:eastAsia="ru-RU"/>
        </w:rPr>
        <w:t xml:space="preserve">page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import="</w:t>
      </w:r>
      <w:proofErr w:type="spellStart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shd w:val="clear" w:color="auto" w:fill="232525"/>
          <w:lang w:val="en-US" w:eastAsia="ru-RU"/>
        </w:rPr>
        <w:t>org.example.User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" %&gt;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shd w:val="clear" w:color="auto" w:fill="232525"/>
          <w:lang w:val="en-US" w:eastAsia="ru-RU"/>
        </w:rPr>
        <w:t>&lt;%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shd w:val="clear" w:color="auto" w:fill="232525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//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Получаем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текущего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пользователя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из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сессии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 xml:space="preserve">User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currentUser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 xml:space="preserve"> = (User)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session.getAttribute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shd w:val="clear" w:color="auto" w:fill="232525"/>
          <w:lang w:val="en-US" w:eastAsia="ru-RU"/>
        </w:rPr>
        <w:t>"</w:t>
      </w:r>
      <w:proofErr w:type="spellStart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shd w:val="clear" w:color="auto" w:fill="232525"/>
          <w:lang w:val="en-US" w:eastAsia="ru-RU"/>
        </w:rPr>
        <w:t>currentUser</w:t>
      </w:r>
      <w:proofErr w:type="spellEnd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shd w:val="clear" w:color="auto" w:fill="232525"/>
          <w:lang w:val="en-US" w:eastAsia="ru-RU"/>
        </w:rPr>
        <w:t>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shd w:val="clear" w:color="auto" w:fill="232525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shd w:val="clear" w:color="auto" w:fill="232525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shd w:val="clear" w:color="auto" w:fill="232525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//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Проверяем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,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авторизован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ли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пользователь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shd w:val="clear" w:color="auto" w:fill="232525"/>
          <w:lang w:val="en-US" w:eastAsia="ru-RU"/>
        </w:rPr>
        <w:t xml:space="preserve">if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(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currentUser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 xml:space="preserve"> ==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shd w:val="clear" w:color="auto" w:fill="232525"/>
          <w:lang w:val="en-US" w:eastAsia="ru-RU"/>
        </w:rPr>
        <w:t>null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)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//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Перенаправляем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на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страницу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входа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,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если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пользователь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не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авторизован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br/>
        <w:t xml:space="preserve">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response.sendRedirect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shd w:val="clear" w:color="auto" w:fill="232525"/>
          <w:lang w:val="en-US" w:eastAsia="ru-RU"/>
        </w:rPr>
        <w:t>"</w:t>
      </w:r>
      <w:proofErr w:type="spellStart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shd w:val="clear" w:color="auto" w:fill="232525"/>
          <w:lang w:val="en-US" w:eastAsia="ru-RU"/>
        </w:rPr>
        <w:t>login.jsp</w:t>
      </w:r>
      <w:proofErr w:type="spellEnd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shd w:val="clear" w:color="auto" w:fill="232525"/>
          <w:lang w:val="en-US" w:eastAsia="ru-RU"/>
        </w:rPr>
        <w:t>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shd w:val="clear" w:color="auto" w:fill="232525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shd w:val="clear" w:color="auto" w:fill="232525"/>
          <w:lang w:val="en-US" w:eastAsia="ru-RU"/>
        </w:rPr>
        <w:br/>
        <w:t xml:space="preserve">        return;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shd w:val="clear" w:color="auto" w:fill="232525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}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//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Проверяем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роль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пользователя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shd w:val="clear" w:color="auto" w:fill="232525"/>
          <w:lang w:val="en-US" w:eastAsia="ru-RU"/>
        </w:rPr>
        <w:t xml:space="preserve">if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(!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shd w:val="clear" w:color="auto" w:fill="232525"/>
          <w:lang w:val="en-US" w:eastAsia="ru-RU"/>
        </w:rPr>
        <w:t>"</w:t>
      </w:r>
      <w:proofErr w:type="spellStart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shd w:val="clear" w:color="auto" w:fill="232525"/>
          <w:lang w:val="en-US" w:eastAsia="ru-RU"/>
        </w:rPr>
        <w:t>admin"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.equals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(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currentUser.getRole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())) {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br/>
        <w:t xml:space="preserve">       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//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Если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роль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не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 "admin",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перенаправляем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на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t>главную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eastAsia="ru-RU"/>
        </w:rPr>
        <w:lastRenderedPageBreak/>
        <w:t>страницу</w:t>
      </w:r>
      <w:r w:rsidRPr="00A0508D">
        <w:rPr>
          <w:rFonts w:ascii="JetBrains Mono" w:eastAsia="Times New Roman" w:hAnsi="JetBrains Mono" w:cs="JetBrains Mono"/>
          <w:color w:val="808080"/>
          <w:sz w:val="24"/>
          <w:szCs w:val="24"/>
          <w:shd w:val="clear" w:color="auto" w:fill="232525"/>
          <w:lang w:val="en-US" w:eastAsia="ru-RU"/>
        </w:rPr>
        <w:br/>
        <w:t xml:space="preserve">       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response.sendRedirect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(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shd w:val="clear" w:color="auto" w:fill="232525"/>
          <w:lang w:val="en-US" w:eastAsia="ru-RU"/>
        </w:rPr>
        <w:t>"</w:t>
      </w:r>
      <w:proofErr w:type="spellStart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shd w:val="clear" w:color="auto" w:fill="232525"/>
          <w:lang w:val="en-US" w:eastAsia="ru-RU"/>
        </w:rPr>
        <w:t>index.jsp</w:t>
      </w:r>
      <w:proofErr w:type="spellEnd"/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shd w:val="clear" w:color="auto" w:fill="232525"/>
          <w:lang w:val="en-US" w:eastAsia="ru-RU"/>
        </w:rPr>
        <w:t>"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)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shd w:val="clear" w:color="auto" w:fill="232525"/>
          <w:lang w:val="en-US" w:eastAsia="ru-RU"/>
        </w:rPr>
        <w:t>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shd w:val="clear" w:color="auto" w:fill="232525"/>
          <w:lang w:val="en-US" w:eastAsia="ru-RU"/>
        </w:rPr>
        <w:br/>
        <w:t xml:space="preserve">        return;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shd w:val="clear" w:color="auto" w:fill="232525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}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shd w:val="clear" w:color="auto" w:fill="232525"/>
          <w:lang w:val="en-US" w:eastAsia="ru-RU"/>
        </w:rPr>
        <w:t>%&gt;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 xml:space="preserve">&lt;!DOCTYPE </w:t>
      </w:r>
      <w:r w:rsidRPr="00A0508D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html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&lt;html&gt;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&lt;head&gt;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&lt;title&gt;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eastAsia="ru-RU"/>
        </w:rPr>
        <w:t>Страница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eastAsia="ru-RU"/>
        </w:rPr>
        <w:t>админа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&lt;/title&gt;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&lt;/head&gt;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&lt;body&gt;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&lt;h1&gt;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eastAsia="ru-RU"/>
        </w:rPr>
        <w:t>Админ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eastAsia="ru-RU"/>
        </w:rPr>
        <w:t>панель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&lt;/h1&gt;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&lt;p&gt;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eastAsia="ru-RU"/>
        </w:rPr>
        <w:t>Добро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eastAsia="ru-RU"/>
        </w:rPr>
        <w:t>пожаловать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,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shd w:val="clear" w:color="auto" w:fill="232525"/>
          <w:lang w:val="en-US" w:eastAsia="ru-RU"/>
        </w:rPr>
        <w:t xml:space="preserve">&lt;%=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currentUser.getUsername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 xml:space="preserve">()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shd w:val="clear" w:color="auto" w:fill="232525"/>
          <w:lang w:val="en-US" w:eastAsia="ru-RU"/>
        </w:rPr>
        <w:t>%&gt;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.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eastAsia="ru-RU"/>
        </w:rPr>
        <w:t>Вы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</w:t>
      </w:r>
      <w:proofErr w:type="gram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eastAsia="ru-RU"/>
        </w:rPr>
        <w:t>АДМИН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!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&lt;</w:t>
      </w:r>
      <w:proofErr w:type="gramEnd"/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/p&gt;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&lt;/body&gt;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&lt;/html&gt;</w:t>
      </w:r>
    </w:p>
    <w:p w14:paraId="341DD1E9" w14:textId="77777777" w:rsidR="00A0508D" w:rsidRPr="00A0508D" w:rsidRDefault="00A0508D" w:rsidP="00A0508D">
      <w:pPr>
        <w:shd w:val="clear" w:color="auto" w:fill="2B2B2B"/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</w:pPr>
      <w:r>
        <w:rPr>
          <w:lang w:val="en-US"/>
        </w:rPr>
        <w:br/>
      </w:r>
      <w:r>
        <w:rPr>
          <w:lang w:val="en-US"/>
        </w:rPr>
        <w:br/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 xml:space="preserve">&lt;%@ </w:t>
      </w:r>
      <w:r w:rsidRPr="00A0508D">
        <w:rPr>
          <w:rFonts w:ascii="JetBrains Mono" w:eastAsia="Times New Roman" w:hAnsi="JetBrains Mono" w:cs="JetBrains Mono"/>
          <w:b/>
          <w:bCs/>
          <w:color w:val="CC7832"/>
          <w:sz w:val="24"/>
          <w:szCs w:val="24"/>
          <w:shd w:val="clear" w:color="auto" w:fill="232525"/>
          <w:lang w:val="en-US" w:eastAsia="ru-RU"/>
        </w:rPr>
        <w:t xml:space="preserve">page 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contentType</w:t>
      </w:r>
      <w:proofErr w:type="spellEnd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="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shd w:val="clear" w:color="auto" w:fill="232525"/>
          <w:lang w:val="en-US" w:eastAsia="ru-RU"/>
        </w:rPr>
        <w:t>text/html; charset=UTF-8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" language="</w:t>
      </w:r>
      <w:r w:rsidRPr="00A0508D">
        <w:rPr>
          <w:rFonts w:ascii="JetBrains Mono" w:eastAsia="Times New Roman" w:hAnsi="JetBrains Mono" w:cs="JetBrains Mono"/>
          <w:color w:val="6A8759"/>
          <w:sz w:val="24"/>
          <w:szCs w:val="24"/>
          <w:shd w:val="clear" w:color="auto" w:fill="232525"/>
          <w:lang w:val="en-US" w:eastAsia="ru-RU"/>
        </w:rPr>
        <w:t>java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" %&gt;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 xml:space="preserve">&lt;!DOCTYPE </w:t>
      </w:r>
      <w:r w:rsidRPr="00A0508D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html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&lt;html&gt;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&lt;head&gt;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&lt;title&gt;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eastAsia="ru-RU"/>
        </w:rPr>
        <w:t>Добро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eastAsia="ru-RU"/>
        </w:rPr>
        <w:t>пожаловать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&lt;/title&gt;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&lt;/head&gt;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&lt;body&gt;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&lt;h1&gt;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eastAsia="ru-RU"/>
        </w:rPr>
        <w:t>Добро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eastAsia="ru-RU"/>
        </w:rPr>
        <w:t>пожаловать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,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shd w:val="clear" w:color="auto" w:fill="232525"/>
          <w:lang w:val="en-US" w:eastAsia="ru-RU"/>
        </w:rPr>
        <w:t>${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currentUser.username</w:t>
      </w:r>
      <w:proofErr w:type="spellEnd"/>
      <w:proofErr w:type="gramStart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shd w:val="clear" w:color="auto" w:fill="232525"/>
          <w:lang w:val="en-US" w:eastAsia="ru-RU"/>
        </w:rPr>
        <w:t>}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!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&lt;</w:t>
      </w:r>
      <w:proofErr w:type="gramEnd"/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/h1&gt;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&lt;p&gt;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eastAsia="ru-RU"/>
        </w:rPr>
        <w:t>Ваша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eastAsia="ru-RU"/>
        </w:rPr>
        <w:t>роль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: </w:t>
      </w:r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shd w:val="clear" w:color="auto" w:fill="232525"/>
          <w:lang w:val="en-US" w:eastAsia="ru-RU"/>
        </w:rPr>
        <w:t>${</w:t>
      </w:r>
      <w:proofErr w:type="spellStart"/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shd w:val="clear" w:color="auto" w:fill="232525"/>
          <w:lang w:val="en-US" w:eastAsia="ru-RU"/>
        </w:rPr>
        <w:t>currentUser.role</w:t>
      </w:r>
      <w:proofErr w:type="spellEnd"/>
      <w:r w:rsidRPr="00A0508D">
        <w:rPr>
          <w:rFonts w:ascii="JetBrains Mono" w:eastAsia="Times New Roman" w:hAnsi="JetBrains Mono" w:cs="JetBrains Mono"/>
          <w:color w:val="CC7832"/>
          <w:sz w:val="24"/>
          <w:szCs w:val="24"/>
          <w:shd w:val="clear" w:color="auto" w:fill="232525"/>
          <w:lang w:val="en-US" w:eastAsia="ru-RU"/>
        </w:rPr>
        <w:t>}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&lt;/p&gt;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&lt;/body&gt;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&lt;/html&gt;</w:t>
      </w:r>
    </w:p>
    <w:p w14:paraId="0BD6DFA7" w14:textId="6C53E13D" w:rsidR="00C20F0F" w:rsidRDefault="00C20F0F" w:rsidP="00A0508D">
      <w:pPr>
        <w:pStyle w:val="aa"/>
        <w:rPr>
          <w:lang w:val="en-US"/>
        </w:rPr>
      </w:pPr>
    </w:p>
    <w:p w14:paraId="68F4D9DE" w14:textId="14570B78" w:rsidR="00A0508D" w:rsidRDefault="00A0508D" w:rsidP="00A0508D">
      <w:pPr>
        <w:pStyle w:val="aa"/>
        <w:rPr>
          <w:lang w:val="en-US"/>
        </w:rPr>
      </w:pPr>
    </w:p>
    <w:p w14:paraId="790408EA" w14:textId="77777777" w:rsidR="00A0508D" w:rsidRPr="00A0508D" w:rsidRDefault="00A0508D" w:rsidP="00A0508D">
      <w:pPr>
        <w:shd w:val="clear" w:color="auto" w:fill="2B2B2B"/>
        <w:spacing w:after="0" w:line="240" w:lineRule="auto"/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</w:pP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 xml:space="preserve">&lt;!DOCTYPE </w:t>
      </w:r>
      <w:r w:rsidRPr="00A0508D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html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&lt;html&gt;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&lt;head&gt;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&lt;title&gt;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Login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&lt;/title&gt;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&lt;/head&gt;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&lt;body&gt;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&lt;h2&gt;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Login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&lt;/h2&gt;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&lt;form </w:t>
      </w:r>
      <w:r w:rsidRPr="00A0508D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action</w:t>
      </w:r>
      <w:r w:rsidRPr="00A0508D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="login" </w:t>
      </w:r>
      <w:r w:rsidRPr="00A0508D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method</w:t>
      </w:r>
      <w:r w:rsidRPr="00A0508D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="post"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eastAsia="ru-RU"/>
        </w:rPr>
        <w:t>Логин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: 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 xml:space="preserve">&lt;input </w:t>
      </w:r>
      <w:r w:rsidRPr="00A0508D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type</w:t>
      </w:r>
      <w:r w:rsidRPr="00A0508D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="text" </w:t>
      </w:r>
      <w:r w:rsidRPr="00A0508D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name</w:t>
      </w:r>
      <w:r w:rsidRPr="00A0508D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="username" 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/&gt;&lt;</w:t>
      </w:r>
      <w:proofErr w:type="spellStart"/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br</w:t>
      </w:r>
      <w:proofErr w:type="spellEnd"/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 xml:space="preserve"> /&gt;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lastRenderedPageBreak/>
        <w:t xml:space="preserve">    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eastAsia="ru-RU"/>
        </w:rPr>
        <w:t>Пароль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: 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 xml:space="preserve">&lt;input </w:t>
      </w:r>
      <w:r w:rsidRPr="00A0508D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type</w:t>
      </w:r>
      <w:r w:rsidRPr="00A0508D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="password" </w:t>
      </w:r>
      <w:r w:rsidRPr="00A0508D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name</w:t>
      </w:r>
      <w:r w:rsidRPr="00A0508D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 xml:space="preserve">="password" 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/&gt;&lt;</w:t>
      </w:r>
      <w:proofErr w:type="spellStart"/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br</w:t>
      </w:r>
      <w:proofErr w:type="spellEnd"/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 xml:space="preserve"> /&gt;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 xml:space="preserve">    &lt;button </w:t>
      </w:r>
      <w:r w:rsidRPr="00A0508D">
        <w:rPr>
          <w:rFonts w:ascii="JetBrains Mono" w:eastAsia="Times New Roman" w:hAnsi="JetBrains Mono" w:cs="JetBrains Mono"/>
          <w:color w:val="BABABA"/>
          <w:sz w:val="24"/>
          <w:szCs w:val="24"/>
          <w:lang w:val="en-US" w:eastAsia="ru-RU"/>
        </w:rPr>
        <w:t>type</w:t>
      </w:r>
      <w:r w:rsidRPr="00A0508D">
        <w:rPr>
          <w:rFonts w:ascii="JetBrains Mono" w:eastAsia="Times New Roman" w:hAnsi="JetBrains Mono" w:cs="JetBrains Mono"/>
          <w:color w:val="A5C261"/>
          <w:sz w:val="24"/>
          <w:szCs w:val="24"/>
          <w:lang w:val="en-US" w:eastAsia="ru-RU"/>
        </w:rPr>
        <w:t>="submit"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&gt;</w:t>
      </w:r>
      <w:r w:rsidRPr="00A0508D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Login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t>&lt;/button&gt;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&lt;/form&gt;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&lt;/body&gt;</w:t>
      </w:r>
      <w:r w:rsidRPr="00A0508D">
        <w:rPr>
          <w:rFonts w:ascii="JetBrains Mono" w:eastAsia="Times New Roman" w:hAnsi="JetBrains Mono" w:cs="JetBrains Mono"/>
          <w:color w:val="E8BF6A"/>
          <w:sz w:val="24"/>
          <w:szCs w:val="24"/>
          <w:lang w:val="en-US" w:eastAsia="ru-RU"/>
        </w:rPr>
        <w:br/>
        <w:t>&lt;/html&gt;</w:t>
      </w:r>
    </w:p>
    <w:p w14:paraId="6A5FAAB2" w14:textId="2AD6F1F2" w:rsidR="00A0508D" w:rsidRDefault="00A0508D" w:rsidP="00A0508D">
      <w:pPr>
        <w:pStyle w:val="aa"/>
        <w:rPr>
          <w:lang w:val="en-US"/>
        </w:rPr>
      </w:pPr>
    </w:p>
    <w:p w14:paraId="130C8AFD" w14:textId="633CB69E" w:rsidR="00A0508D" w:rsidRDefault="00A0508D" w:rsidP="00A0508D">
      <w:pPr>
        <w:pStyle w:val="aa"/>
        <w:rPr>
          <w:lang w:val="en-US"/>
        </w:rPr>
      </w:pPr>
    </w:p>
    <w:p w14:paraId="2B36B9C5" w14:textId="09568FE3" w:rsidR="00A0508D" w:rsidRDefault="0031601C" w:rsidP="0031601C">
      <w:pPr>
        <w:pStyle w:val="af0"/>
        <w:rPr>
          <w:lang w:val="en-US"/>
        </w:rPr>
      </w:pPr>
      <w:r w:rsidRPr="0031601C">
        <w:drawing>
          <wp:inline distT="0" distB="0" distL="0" distR="0" wp14:anchorId="621C3893" wp14:editId="6FB34B72">
            <wp:extent cx="2428571" cy="800000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8571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AF23" w14:textId="587DA9FB" w:rsidR="0031601C" w:rsidRDefault="0031601C" w:rsidP="0031601C">
      <w:pPr>
        <w:pStyle w:val="af0"/>
        <w:rPr>
          <w:lang w:val="en-US"/>
        </w:rPr>
      </w:pPr>
    </w:p>
    <w:p w14:paraId="67EEDAF9" w14:textId="447B52C2" w:rsidR="0031601C" w:rsidRDefault="00C0499C" w:rsidP="0031601C">
      <w:pPr>
        <w:pStyle w:val="af0"/>
        <w:rPr>
          <w:lang w:val="en-US"/>
        </w:rPr>
      </w:pPr>
      <w:r>
        <w:rPr>
          <w:noProof/>
        </w:rPr>
        <w:drawing>
          <wp:inline distT="0" distB="0" distL="0" distR="0" wp14:anchorId="52B3AFEA" wp14:editId="527097C5">
            <wp:extent cx="2657143" cy="13047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143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AF6C" w14:textId="2FB09EFF" w:rsidR="00C0499C" w:rsidRDefault="00C0499C" w:rsidP="0031601C">
      <w:pPr>
        <w:pStyle w:val="af0"/>
        <w:rPr>
          <w:lang w:val="en-US"/>
        </w:rPr>
      </w:pPr>
    </w:p>
    <w:p w14:paraId="25D07188" w14:textId="5DBC684B" w:rsidR="00C0499C" w:rsidRDefault="00C0499C" w:rsidP="0031601C">
      <w:pPr>
        <w:pStyle w:val="af0"/>
        <w:rPr>
          <w:noProof/>
        </w:rPr>
      </w:pPr>
      <w:r>
        <w:rPr>
          <w:noProof/>
        </w:rPr>
        <w:drawing>
          <wp:inline distT="0" distB="0" distL="0" distR="0" wp14:anchorId="4FF4BE3D" wp14:editId="7B330160">
            <wp:extent cx="5447619" cy="2057143"/>
            <wp:effectExtent l="0" t="0" r="127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7619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99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C34FB9" wp14:editId="37D6460C">
            <wp:extent cx="2647619" cy="1304762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7619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F9D6" w14:textId="03DF9652" w:rsidR="00C0499C" w:rsidRDefault="00C0499C" w:rsidP="0031601C">
      <w:pPr>
        <w:pStyle w:val="af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71E80A4" wp14:editId="1839FE5B">
            <wp:extent cx="4676190" cy="17619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702D" w14:textId="5F4ACA9A" w:rsidR="00C0499C" w:rsidRDefault="00C0499C" w:rsidP="0031601C">
      <w:pPr>
        <w:pStyle w:val="af0"/>
        <w:rPr>
          <w:lang w:val="en-US"/>
        </w:rPr>
      </w:pPr>
    </w:p>
    <w:p w14:paraId="534B54CE" w14:textId="540B1AB0" w:rsidR="00C0499C" w:rsidRDefault="00C0499C" w:rsidP="0031601C">
      <w:pPr>
        <w:pStyle w:val="af0"/>
        <w:rPr>
          <w:lang w:val="en-US"/>
        </w:rPr>
      </w:pPr>
      <w:r>
        <w:rPr>
          <w:noProof/>
        </w:rPr>
        <w:drawing>
          <wp:inline distT="0" distB="0" distL="0" distR="0" wp14:anchorId="4FEAAE4A" wp14:editId="792D25AB">
            <wp:extent cx="2619048" cy="122857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BEA9" w14:textId="7FAC9E25" w:rsidR="00C0499C" w:rsidRDefault="00C0499C" w:rsidP="0031601C">
      <w:pPr>
        <w:pStyle w:val="af0"/>
        <w:rPr>
          <w:lang w:val="en-US"/>
        </w:rPr>
      </w:pPr>
    </w:p>
    <w:p w14:paraId="0799C5EF" w14:textId="0F303BE8" w:rsidR="00C0499C" w:rsidRDefault="00C0499C" w:rsidP="00C0499C">
      <w:pPr>
        <w:pStyle w:val="af0"/>
        <w:rPr>
          <w:lang w:val="en-US"/>
        </w:rPr>
      </w:pPr>
      <w:r>
        <w:rPr>
          <w:noProof/>
        </w:rPr>
        <w:drawing>
          <wp:inline distT="0" distB="0" distL="0" distR="0" wp14:anchorId="31A47FB9" wp14:editId="0EC4BB5F">
            <wp:extent cx="2704762" cy="96190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4762" cy="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FDFC" w14:textId="77777777" w:rsidR="00D67C0F" w:rsidRPr="00A0508D" w:rsidRDefault="00D67C0F" w:rsidP="00C0499C">
      <w:pPr>
        <w:pStyle w:val="af0"/>
        <w:rPr>
          <w:lang w:val="en-US"/>
        </w:rPr>
      </w:pPr>
    </w:p>
    <w:p w14:paraId="6D54C104" w14:textId="0C45CA2D" w:rsidR="000A5C54" w:rsidRPr="006900CD" w:rsidRDefault="000A5C54" w:rsidP="00B45BB1">
      <w:pPr>
        <w:pStyle w:val="-"/>
      </w:pPr>
      <w:r>
        <w:t>Вывод</w:t>
      </w:r>
    </w:p>
    <w:p w14:paraId="10AAA2AF" w14:textId="39BF468D" w:rsidR="00246838" w:rsidRPr="00246838" w:rsidRDefault="000A5C54" w:rsidP="00033E73">
      <w:pPr>
        <w:pStyle w:val="aa"/>
      </w:pPr>
      <w:r>
        <w:t>В</w:t>
      </w:r>
      <w:r w:rsidRPr="006900CD">
        <w:t xml:space="preserve"> </w:t>
      </w:r>
      <w:r>
        <w:t>ходе</w:t>
      </w:r>
      <w:r w:rsidRPr="006900CD">
        <w:t xml:space="preserve"> </w:t>
      </w:r>
      <w:r>
        <w:t>выполнения</w:t>
      </w:r>
      <w:r w:rsidRPr="006900CD">
        <w:t xml:space="preserve"> </w:t>
      </w:r>
      <w:r>
        <w:t>данной</w:t>
      </w:r>
      <w:r w:rsidRPr="006900CD">
        <w:t xml:space="preserve"> </w:t>
      </w:r>
      <w:r>
        <w:t>лабораторной</w:t>
      </w:r>
      <w:r w:rsidRPr="006900CD">
        <w:t xml:space="preserve"> </w:t>
      </w:r>
      <w:r>
        <w:t>работы</w:t>
      </w:r>
      <w:r w:rsidRPr="006900CD">
        <w:t xml:space="preserve"> </w:t>
      </w:r>
      <w:r>
        <w:t>я</w:t>
      </w:r>
      <w:r w:rsidRPr="006900CD">
        <w:t xml:space="preserve"> </w:t>
      </w:r>
      <w:r w:rsidR="0079196F">
        <w:t>и</w:t>
      </w:r>
      <w:r w:rsidR="0079196F">
        <w:t>зучи</w:t>
      </w:r>
      <w:r w:rsidR="0079196F">
        <w:t>л</w:t>
      </w:r>
      <w:r w:rsidR="0079196F">
        <w:t xml:space="preserve"> механизмы обеспечения безопасности в веб-приложениях на платформе </w:t>
      </w:r>
      <w:r w:rsidR="0079196F">
        <w:rPr>
          <w:lang w:val="en-US"/>
        </w:rPr>
        <w:t>Java</w:t>
      </w:r>
      <w:r w:rsidR="0079196F">
        <w:t> </w:t>
      </w:r>
      <w:r w:rsidR="0079196F">
        <w:rPr>
          <w:lang w:val="en-US"/>
        </w:rPr>
        <w:t>EE</w:t>
      </w:r>
      <w:r w:rsidR="0079196F">
        <w:t xml:space="preserve"> и получи</w:t>
      </w:r>
      <w:r w:rsidR="0079196F">
        <w:t>л</w:t>
      </w:r>
      <w:r w:rsidR="0079196F">
        <w:t xml:space="preserve"> навыки разработки и реализации политики безопасности для веб-приложения. Изучи</w:t>
      </w:r>
      <w:r w:rsidR="0079196F">
        <w:t>л</w:t>
      </w:r>
      <w:r w:rsidR="0079196F">
        <w:t xml:space="preserve"> механизм фильтрации запросов и получи</w:t>
      </w:r>
      <w:r w:rsidR="00B80EE3">
        <w:t>л</w:t>
      </w:r>
      <w:r w:rsidR="0079196F">
        <w:t xml:space="preserve"> навыки использования фильтров при разработке защищенных веб-приложений.</w:t>
      </w:r>
    </w:p>
    <w:sectPr w:rsidR="00246838" w:rsidRPr="002468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multilevel"/>
    <w:tmpl w:val="549E8D8E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a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 w:val="0"/>
        <w:bCs w:val="0"/>
        <w:sz w:val="28"/>
        <w:szCs w:val="3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4137D71"/>
    <w:multiLevelType w:val="hybridMultilevel"/>
    <w:tmpl w:val="46E66766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3470B8"/>
    <w:multiLevelType w:val="hybridMultilevel"/>
    <w:tmpl w:val="15E424A4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165E97"/>
    <w:multiLevelType w:val="hybridMultilevel"/>
    <w:tmpl w:val="B3D68A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C262D"/>
    <w:multiLevelType w:val="hybridMultilevel"/>
    <w:tmpl w:val="929CEB4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D1C390C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7292595"/>
    <w:multiLevelType w:val="hybridMultilevel"/>
    <w:tmpl w:val="0BECB1BA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DA60D5"/>
    <w:multiLevelType w:val="hybridMultilevel"/>
    <w:tmpl w:val="30F48660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BA2A34"/>
    <w:multiLevelType w:val="hybridMultilevel"/>
    <w:tmpl w:val="6F347D42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E68006F"/>
    <w:multiLevelType w:val="hybridMultilevel"/>
    <w:tmpl w:val="9CAC0C6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0F56A8E"/>
    <w:multiLevelType w:val="hybridMultilevel"/>
    <w:tmpl w:val="3636322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651B28"/>
    <w:multiLevelType w:val="hybridMultilevel"/>
    <w:tmpl w:val="E1947B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62197C"/>
    <w:multiLevelType w:val="hybridMultilevel"/>
    <w:tmpl w:val="B64E59DC"/>
    <w:lvl w:ilvl="0" w:tplc="5E181B5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3AEB1639"/>
    <w:multiLevelType w:val="hybridMultilevel"/>
    <w:tmpl w:val="CCFC891E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2F35F2"/>
    <w:multiLevelType w:val="hybridMultilevel"/>
    <w:tmpl w:val="2EF24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0E1E61"/>
    <w:multiLevelType w:val="hybridMultilevel"/>
    <w:tmpl w:val="5CAA3E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0162D8E"/>
    <w:multiLevelType w:val="hybridMultilevel"/>
    <w:tmpl w:val="D71AC1F8"/>
    <w:lvl w:ilvl="0" w:tplc="A17EDE0E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 w15:restartNumberingAfterBreak="0">
    <w:nsid w:val="558473AF"/>
    <w:multiLevelType w:val="hybridMultilevel"/>
    <w:tmpl w:val="ABBE371A"/>
    <w:lvl w:ilvl="0" w:tplc="A17EDE0E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 w15:restartNumberingAfterBreak="0">
    <w:nsid w:val="58212EBC"/>
    <w:multiLevelType w:val="hybridMultilevel"/>
    <w:tmpl w:val="0C1265F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4CC4225"/>
    <w:multiLevelType w:val="hybridMultilevel"/>
    <w:tmpl w:val="A8F6544A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66A33EB"/>
    <w:multiLevelType w:val="hybridMultilevel"/>
    <w:tmpl w:val="047441D6"/>
    <w:lvl w:ilvl="0" w:tplc="5E181B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9CC7B63"/>
    <w:multiLevelType w:val="hybridMultilevel"/>
    <w:tmpl w:val="D638DEBE"/>
    <w:lvl w:ilvl="0" w:tplc="7576C0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F400A9"/>
    <w:multiLevelType w:val="hybridMultilevel"/>
    <w:tmpl w:val="B93E38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E5E5D25"/>
    <w:multiLevelType w:val="hybridMultilevel"/>
    <w:tmpl w:val="50E60500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1E23684"/>
    <w:multiLevelType w:val="hybridMultilevel"/>
    <w:tmpl w:val="428A0D4C"/>
    <w:lvl w:ilvl="0" w:tplc="E90CF078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BD04EC"/>
    <w:multiLevelType w:val="hybridMultilevel"/>
    <w:tmpl w:val="90E898B8"/>
    <w:lvl w:ilvl="0" w:tplc="4D226AB8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9"/>
  </w:num>
  <w:num w:numId="3">
    <w:abstractNumId w:val="2"/>
  </w:num>
  <w:num w:numId="4">
    <w:abstractNumId w:val="1"/>
  </w:num>
  <w:num w:numId="5">
    <w:abstractNumId w:val="12"/>
  </w:num>
  <w:num w:numId="6">
    <w:abstractNumId w:val="5"/>
  </w:num>
  <w:num w:numId="7">
    <w:abstractNumId w:val="22"/>
  </w:num>
  <w:num w:numId="8">
    <w:abstractNumId w:val="16"/>
  </w:num>
  <w:num w:numId="9">
    <w:abstractNumId w:val="15"/>
  </w:num>
  <w:num w:numId="10">
    <w:abstractNumId w:val="7"/>
  </w:num>
  <w:num w:numId="11">
    <w:abstractNumId w:val="18"/>
  </w:num>
  <w:num w:numId="12">
    <w:abstractNumId w:val="6"/>
  </w:num>
  <w:num w:numId="13">
    <w:abstractNumId w:val="11"/>
  </w:num>
  <w:num w:numId="14">
    <w:abstractNumId w:val="4"/>
  </w:num>
  <w:num w:numId="15">
    <w:abstractNumId w:val="20"/>
  </w:num>
  <w:num w:numId="16">
    <w:abstractNumId w:val="23"/>
  </w:num>
  <w:num w:numId="17">
    <w:abstractNumId w:val="17"/>
  </w:num>
  <w:num w:numId="18">
    <w:abstractNumId w:val="9"/>
  </w:num>
  <w:num w:numId="19">
    <w:abstractNumId w:val="14"/>
  </w:num>
  <w:num w:numId="20">
    <w:abstractNumId w:val="21"/>
  </w:num>
  <w:num w:numId="21">
    <w:abstractNumId w:val="24"/>
  </w:num>
  <w:num w:numId="22">
    <w:abstractNumId w:val="8"/>
  </w:num>
  <w:num w:numId="23">
    <w:abstractNumId w:val="13"/>
  </w:num>
  <w:num w:numId="24">
    <w:abstractNumId w:val="10"/>
  </w:num>
  <w:num w:numId="25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attachedTemplate r:id="rId1"/>
  <w:linkStyl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006"/>
    <w:rsid w:val="00015432"/>
    <w:rsid w:val="00027BB0"/>
    <w:rsid w:val="00033E73"/>
    <w:rsid w:val="000359A9"/>
    <w:rsid w:val="000375F6"/>
    <w:rsid w:val="0004059D"/>
    <w:rsid w:val="00042D4C"/>
    <w:rsid w:val="0005412F"/>
    <w:rsid w:val="00081B50"/>
    <w:rsid w:val="0009001F"/>
    <w:rsid w:val="00091DDB"/>
    <w:rsid w:val="000A5C54"/>
    <w:rsid w:val="000B4BE1"/>
    <w:rsid w:val="000B57EE"/>
    <w:rsid w:val="000F0AFA"/>
    <w:rsid w:val="00106844"/>
    <w:rsid w:val="00117F75"/>
    <w:rsid w:val="00192FCF"/>
    <w:rsid w:val="001B4D76"/>
    <w:rsid w:val="001F1195"/>
    <w:rsid w:val="00220AF2"/>
    <w:rsid w:val="00227363"/>
    <w:rsid w:val="00233B7C"/>
    <w:rsid w:val="00234175"/>
    <w:rsid w:val="00234402"/>
    <w:rsid w:val="00244A84"/>
    <w:rsid w:val="00246838"/>
    <w:rsid w:val="00267459"/>
    <w:rsid w:val="0028152E"/>
    <w:rsid w:val="002E598C"/>
    <w:rsid w:val="002F0383"/>
    <w:rsid w:val="002F29DE"/>
    <w:rsid w:val="0031601C"/>
    <w:rsid w:val="00316D69"/>
    <w:rsid w:val="00332645"/>
    <w:rsid w:val="00346C8B"/>
    <w:rsid w:val="0036141C"/>
    <w:rsid w:val="003935A1"/>
    <w:rsid w:val="003A1565"/>
    <w:rsid w:val="003D6255"/>
    <w:rsid w:val="003F4B44"/>
    <w:rsid w:val="003F694A"/>
    <w:rsid w:val="003F6AD2"/>
    <w:rsid w:val="0041506C"/>
    <w:rsid w:val="00416BDE"/>
    <w:rsid w:val="004512C1"/>
    <w:rsid w:val="00471F62"/>
    <w:rsid w:val="004978DE"/>
    <w:rsid w:val="004A27E6"/>
    <w:rsid w:val="004E29AF"/>
    <w:rsid w:val="00504FD4"/>
    <w:rsid w:val="00534E33"/>
    <w:rsid w:val="00561B01"/>
    <w:rsid w:val="00581B87"/>
    <w:rsid w:val="005875B0"/>
    <w:rsid w:val="005A6FDC"/>
    <w:rsid w:val="005A72C8"/>
    <w:rsid w:val="005A79DF"/>
    <w:rsid w:val="005C1598"/>
    <w:rsid w:val="005E1F84"/>
    <w:rsid w:val="005F7A6C"/>
    <w:rsid w:val="00602DFE"/>
    <w:rsid w:val="00616E3C"/>
    <w:rsid w:val="006900CD"/>
    <w:rsid w:val="006927C7"/>
    <w:rsid w:val="006A6F08"/>
    <w:rsid w:val="006B1EA3"/>
    <w:rsid w:val="006B4DD5"/>
    <w:rsid w:val="006D0878"/>
    <w:rsid w:val="00702A81"/>
    <w:rsid w:val="00740EF4"/>
    <w:rsid w:val="00755C99"/>
    <w:rsid w:val="007807BF"/>
    <w:rsid w:val="0078541F"/>
    <w:rsid w:val="0079196F"/>
    <w:rsid w:val="007A7117"/>
    <w:rsid w:val="007B45FB"/>
    <w:rsid w:val="00803DE3"/>
    <w:rsid w:val="00816799"/>
    <w:rsid w:val="00847944"/>
    <w:rsid w:val="00851A4B"/>
    <w:rsid w:val="00894835"/>
    <w:rsid w:val="008F49C9"/>
    <w:rsid w:val="00926BD6"/>
    <w:rsid w:val="009458E6"/>
    <w:rsid w:val="00967C7A"/>
    <w:rsid w:val="0098340B"/>
    <w:rsid w:val="009867F2"/>
    <w:rsid w:val="009958FE"/>
    <w:rsid w:val="00A0508D"/>
    <w:rsid w:val="00A1771A"/>
    <w:rsid w:val="00A337D2"/>
    <w:rsid w:val="00A85784"/>
    <w:rsid w:val="00A86025"/>
    <w:rsid w:val="00A86C70"/>
    <w:rsid w:val="00AA4D21"/>
    <w:rsid w:val="00AC658B"/>
    <w:rsid w:val="00AF2EC2"/>
    <w:rsid w:val="00B431BB"/>
    <w:rsid w:val="00B45BB1"/>
    <w:rsid w:val="00B4744B"/>
    <w:rsid w:val="00B56C29"/>
    <w:rsid w:val="00B57342"/>
    <w:rsid w:val="00B657E4"/>
    <w:rsid w:val="00B80EE3"/>
    <w:rsid w:val="00BA634C"/>
    <w:rsid w:val="00BA744C"/>
    <w:rsid w:val="00BC76D6"/>
    <w:rsid w:val="00BF3D4F"/>
    <w:rsid w:val="00C0499C"/>
    <w:rsid w:val="00C0726B"/>
    <w:rsid w:val="00C20F0F"/>
    <w:rsid w:val="00C4719D"/>
    <w:rsid w:val="00C52878"/>
    <w:rsid w:val="00C57542"/>
    <w:rsid w:val="00C621F2"/>
    <w:rsid w:val="00C91260"/>
    <w:rsid w:val="00CA4508"/>
    <w:rsid w:val="00CB5E53"/>
    <w:rsid w:val="00CC0A7D"/>
    <w:rsid w:val="00CD4B41"/>
    <w:rsid w:val="00CE011F"/>
    <w:rsid w:val="00D00BF5"/>
    <w:rsid w:val="00D01CD5"/>
    <w:rsid w:val="00D12AAE"/>
    <w:rsid w:val="00D3028C"/>
    <w:rsid w:val="00D5305C"/>
    <w:rsid w:val="00D63137"/>
    <w:rsid w:val="00D63A2C"/>
    <w:rsid w:val="00D67C0F"/>
    <w:rsid w:val="00DD3BDC"/>
    <w:rsid w:val="00E14EFF"/>
    <w:rsid w:val="00E61DFF"/>
    <w:rsid w:val="00E638FE"/>
    <w:rsid w:val="00E640C8"/>
    <w:rsid w:val="00E82B44"/>
    <w:rsid w:val="00EA43DD"/>
    <w:rsid w:val="00EE0777"/>
    <w:rsid w:val="00EE7FE2"/>
    <w:rsid w:val="00F02B71"/>
    <w:rsid w:val="00F10006"/>
    <w:rsid w:val="00F262A9"/>
    <w:rsid w:val="00F31290"/>
    <w:rsid w:val="00F738E9"/>
    <w:rsid w:val="00F746A9"/>
    <w:rsid w:val="00F84FE8"/>
    <w:rsid w:val="00F904A7"/>
    <w:rsid w:val="00F91F27"/>
    <w:rsid w:val="00FB634B"/>
    <w:rsid w:val="00FE56F9"/>
    <w:rsid w:val="00FF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2004F"/>
  <w15:chartTrackingRefBased/>
  <w15:docId w15:val="{FF135702-85D0-473C-8232-8D6D412FC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561B01"/>
  </w:style>
  <w:style w:type="paragraph" w:styleId="1">
    <w:name w:val="heading 1"/>
    <w:basedOn w:val="a0"/>
    <w:next w:val="a0"/>
    <w:link w:val="10"/>
    <w:uiPriority w:val="9"/>
    <w:rsid w:val="00561B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61B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link w:val="40"/>
    <w:uiPriority w:val="1"/>
    <w:rsid w:val="00561B01"/>
    <w:pPr>
      <w:widowControl w:val="0"/>
      <w:autoSpaceDE w:val="0"/>
      <w:autoSpaceDN w:val="0"/>
      <w:spacing w:after="0" w:line="240" w:lineRule="auto"/>
      <w:ind w:left="132"/>
      <w:outlineLvl w:val="3"/>
    </w:pPr>
    <w:rPr>
      <w:rFonts w:ascii="Calibri Light" w:eastAsia="Calibri Light" w:hAnsi="Calibri Light" w:cs="Calibri Light"/>
      <w:sz w:val="26"/>
      <w:szCs w:val="26"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1B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61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61B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1"/>
    <w:rsid w:val="00561B01"/>
    <w:rPr>
      <w:rFonts w:ascii="Calibri Light" w:eastAsia="Calibri Light" w:hAnsi="Calibri Light" w:cs="Calibri Light"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semiHidden/>
    <w:rsid w:val="00561B01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-">
    <w:name w:val="ВКР Глава-Раздел"/>
    <w:basedOn w:val="a4"/>
    <w:next w:val="a0"/>
    <w:link w:val="-0"/>
    <w:qFormat/>
    <w:rsid w:val="00561B01"/>
    <w:pPr>
      <w:spacing w:before="400" w:after="400" w:line="360" w:lineRule="auto"/>
      <w:ind w:left="567" w:right="567"/>
      <w:jc w:val="center"/>
      <w:outlineLvl w:val="0"/>
    </w:pPr>
    <w:rPr>
      <w:rFonts w:ascii="Times New Roman" w:eastAsia="Calibri" w:hAnsi="Times New Roman" w:cs="Times New Roman"/>
      <w:caps/>
      <w:sz w:val="28"/>
      <w:szCs w:val="28"/>
    </w:rPr>
  </w:style>
  <w:style w:type="character" w:customStyle="1" w:styleId="-0">
    <w:name w:val="ВКР Глава-Раздел Знак"/>
    <w:basedOn w:val="a5"/>
    <w:link w:val="-"/>
    <w:rsid w:val="00561B01"/>
    <w:rPr>
      <w:rFonts w:ascii="Times New Roman" w:eastAsia="Calibri" w:hAnsi="Times New Roman" w:cs="Times New Roman"/>
      <w:caps/>
      <w:spacing w:val="-10"/>
      <w:kern w:val="28"/>
      <w:sz w:val="28"/>
      <w:szCs w:val="28"/>
    </w:rPr>
  </w:style>
  <w:style w:type="paragraph" w:styleId="a4">
    <w:name w:val="Title"/>
    <w:basedOn w:val="a0"/>
    <w:next w:val="a0"/>
    <w:link w:val="a5"/>
    <w:uiPriority w:val="10"/>
    <w:rsid w:val="00561B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61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6">
    <w:name w:val="ВКР Заголовки таблицы"/>
    <w:basedOn w:val="a0"/>
    <w:qFormat/>
    <w:rsid w:val="00561B01"/>
    <w:pPr>
      <w:spacing w:after="0" w:line="240" w:lineRule="auto"/>
      <w:contextualSpacing/>
      <w:jc w:val="center"/>
    </w:pPr>
    <w:rPr>
      <w:rFonts w:ascii="Times New Roman" w:hAnsi="Times New Roman" w:cs="Times New Roman"/>
      <w:sz w:val="24"/>
      <w:szCs w:val="28"/>
    </w:rPr>
  </w:style>
  <w:style w:type="paragraph" w:customStyle="1" w:styleId="a">
    <w:name w:val="ВКР Литература"/>
    <w:basedOn w:val="a0"/>
    <w:link w:val="a7"/>
    <w:qFormat/>
    <w:rsid w:val="00561B01"/>
    <w:pPr>
      <w:numPr>
        <w:ilvl w:val="1"/>
        <w:numId w:val="1"/>
      </w:numPr>
      <w:spacing w:after="0" w:line="360" w:lineRule="auto"/>
      <w:ind w:left="1066" w:hanging="357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7">
    <w:name w:val="ВКР Литература Знак"/>
    <w:basedOn w:val="a1"/>
    <w:link w:val="a"/>
    <w:rsid w:val="00561B01"/>
    <w:rPr>
      <w:rFonts w:ascii="Times New Roman" w:hAnsi="Times New Roman" w:cs="Times New Roman"/>
      <w:sz w:val="28"/>
      <w:szCs w:val="28"/>
    </w:rPr>
  </w:style>
  <w:style w:type="paragraph" w:customStyle="1" w:styleId="a8">
    <w:name w:val="ВКР Название таблицы"/>
    <w:basedOn w:val="a0"/>
    <w:link w:val="a9"/>
    <w:qFormat/>
    <w:rsid w:val="00561B01"/>
    <w:pPr>
      <w:keepNext/>
      <w:spacing w:after="0" w:line="360" w:lineRule="auto"/>
      <w:contextualSpacing/>
    </w:pPr>
    <w:rPr>
      <w:rFonts w:ascii="Times New Roman" w:hAnsi="Times New Roman" w:cs="Times New Roman"/>
      <w:sz w:val="28"/>
      <w:szCs w:val="28"/>
    </w:rPr>
  </w:style>
  <w:style w:type="character" w:customStyle="1" w:styleId="a9">
    <w:name w:val="ВКР Название таблицы Знак"/>
    <w:basedOn w:val="a1"/>
    <w:link w:val="a8"/>
    <w:rsid w:val="00561B01"/>
    <w:rPr>
      <w:rFonts w:ascii="Times New Roman" w:hAnsi="Times New Roman" w:cs="Times New Roman"/>
      <w:sz w:val="28"/>
      <w:szCs w:val="28"/>
    </w:rPr>
  </w:style>
  <w:style w:type="paragraph" w:customStyle="1" w:styleId="aa">
    <w:name w:val="ВКР Обычный"/>
    <w:basedOn w:val="a0"/>
    <w:link w:val="ab"/>
    <w:qFormat/>
    <w:rsid w:val="00561B01"/>
    <w:pPr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b">
    <w:name w:val="ВКР Обычный Знак"/>
    <w:basedOn w:val="a1"/>
    <w:link w:val="aa"/>
    <w:rsid w:val="00561B01"/>
    <w:rPr>
      <w:rFonts w:ascii="Times New Roman" w:hAnsi="Times New Roman" w:cs="Times New Roman"/>
      <w:sz w:val="28"/>
      <w:szCs w:val="28"/>
    </w:rPr>
  </w:style>
  <w:style w:type="paragraph" w:customStyle="1" w:styleId="ac">
    <w:name w:val="ВКР Параграф"/>
    <w:basedOn w:val="a0"/>
    <w:next w:val="aa"/>
    <w:link w:val="ad"/>
    <w:qFormat/>
    <w:rsid w:val="00561B01"/>
    <w:pPr>
      <w:keepNext/>
      <w:spacing w:before="600" w:after="600" w:line="360" w:lineRule="auto"/>
      <w:ind w:left="709"/>
      <w:contextualSpacing/>
      <w:outlineLvl w:val="1"/>
    </w:pPr>
    <w:rPr>
      <w:rFonts w:ascii="Times New Roman" w:hAnsi="Times New Roman" w:cs="Times New Roman"/>
      <w:sz w:val="28"/>
      <w:szCs w:val="28"/>
    </w:rPr>
  </w:style>
  <w:style w:type="character" w:customStyle="1" w:styleId="ad">
    <w:name w:val="ВКР Параграф Знак"/>
    <w:basedOn w:val="a1"/>
    <w:link w:val="ac"/>
    <w:rsid w:val="00561B01"/>
    <w:rPr>
      <w:rFonts w:ascii="Times New Roman" w:hAnsi="Times New Roman" w:cs="Times New Roman"/>
      <w:sz w:val="28"/>
      <w:szCs w:val="28"/>
    </w:rPr>
  </w:style>
  <w:style w:type="paragraph" w:customStyle="1" w:styleId="ae">
    <w:name w:val="ВКР Пункт"/>
    <w:basedOn w:val="a0"/>
    <w:next w:val="aa"/>
    <w:link w:val="af"/>
    <w:qFormat/>
    <w:rsid w:val="00561B01"/>
    <w:pPr>
      <w:keepNext/>
      <w:spacing w:before="300" w:after="300" w:line="360" w:lineRule="auto"/>
      <w:ind w:firstLine="709"/>
      <w:outlineLvl w:val="2"/>
    </w:pPr>
    <w:rPr>
      <w:rFonts w:ascii="Times New Roman" w:hAnsi="Times New Roman" w:cs="Times New Roman"/>
      <w:sz w:val="28"/>
      <w:szCs w:val="28"/>
    </w:rPr>
  </w:style>
  <w:style w:type="character" w:customStyle="1" w:styleId="af">
    <w:name w:val="ВКР Пункт Знак"/>
    <w:basedOn w:val="a1"/>
    <w:link w:val="ae"/>
    <w:rsid w:val="00561B01"/>
    <w:rPr>
      <w:rFonts w:ascii="Times New Roman" w:hAnsi="Times New Roman" w:cs="Times New Roman"/>
      <w:sz w:val="28"/>
      <w:szCs w:val="28"/>
    </w:rPr>
  </w:style>
  <w:style w:type="paragraph" w:customStyle="1" w:styleId="af0">
    <w:name w:val="ВКР Рисунок"/>
    <w:basedOn w:val="a0"/>
    <w:link w:val="af1"/>
    <w:qFormat/>
    <w:rsid w:val="00561B01"/>
    <w:pPr>
      <w:spacing w:before="240" w:after="240" w:line="360" w:lineRule="auto"/>
      <w:contextualSpacing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f1">
    <w:name w:val="ВКР Рисунок Знак"/>
    <w:basedOn w:val="a1"/>
    <w:link w:val="af0"/>
    <w:rsid w:val="00561B01"/>
    <w:rPr>
      <w:rFonts w:ascii="Times New Roman" w:hAnsi="Times New Roman" w:cs="Times New Roman"/>
      <w:sz w:val="28"/>
      <w:szCs w:val="28"/>
    </w:rPr>
  </w:style>
  <w:style w:type="paragraph" w:customStyle="1" w:styleId="af2">
    <w:name w:val="ВКР Содержимое таблицы"/>
    <w:basedOn w:val="a0"/>
    <w:qFormat/>
    <w:rsid w:val="00561B01"/>
    <w:pPr>
      <w:spacing w:after="0" w:line="276" w:lineRule="auto"/>
      <w:contextualSpacing/>
      <w:jc w:val="center"/>
    </w:pPr>
    <w:rPr>
      <w:rFonts w:ascii="Times New Roman" w:hAnsi="Times New Roman" w:cs="Times New Roman"/>
      <w:sz w:val="24"/>
      <w:szCs w:val="28"/>
    </w:rPr>
  </w:style>
  <w:style w:type="paragraph" w:customStyle="1" w:styleId="af3">
    <w:name w:val="ВКР Формула"/>
    <w:basedOn w:val="a0"/>
    <w:link w:val="af4"/>
    <w:qFormat/>
    <w:rsid w:val="00561B01"/>
    <w:pPr>
      <w:spacing w:before="120" w:after="120" w:line="360" w:lineRule="auto"/>
      <w:jc w:val="right"/>
    </w:pPr>
    <w:rPr>
      <w:rFonts w:ascii="Times New Roman" w:eastAsiaTheme="minorEastAsia" w:hAnsi="Times New Roman" w:cs="Times New Roman"/>
      <w:sz w:val="28"/>
      <w:szCs w:val="28"/>
    </w:rPr>
  </w:style>
  <w:style w:type="character" w:customStyle="1" w:styleId="af4">
    <w:name w:val="ВКР Формула Знак"/>
    <w:basedOn w:val="a1"/>
    <w:link w:val="af3"/>
    <w:rsid w:val="00561B01"/>
    <w:rPr>
      <w:rFonts w:ascii="Times New Roman" w:eastAsiaTheme="minorEastAsia" w:hAnsi="Times New Roman" w:cs="Times New Roman"/>
      <w:sz w:val="28"/>
      <w:szCs w:val="28"/>
    </w:rPr>
  </w:style>
  <w:style w:type="paragraph" w:customStyle="1" w:styleId="af5">
    <w:name w:val="ВлГУ Обычный"/>
    <w:basedOn w:val="a0"/>
    <w:link w:val="af6"/>
    <w:rsid w:val="00561B01"/>
    <w:pPr>
      <w:spacing w:after="0" w:line="274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6">
    <w:name w:val="ВлГУ Обычный Знак"/>
    <w:link w:val="af5"/>
    <w:rsid w:val="00561B0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Normal (Web)"/>
    <w:basedOn w:val="a0"/>
    <w:uiPriority w:val="99"/>
    <w:semiHidden/>
    <w:unhideWhenUsed/>
    <w:rsid w:val="00561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561B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561B0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8">
    <w:name w:val="Strong"/>
    <w:basedOn w:val="a1"/>
    <w:uiPriority w:val="22"/>
    <w:rsid w:val="00561B01"/>
    <w:rPr>
      <w:b/>
      <w:bCs/>
    </w:rPr>
  </w:style>
  <w:style w:type="character" w:styleId="af9">
    <w:name w:val="Hyperlink"/>
    <w:basedOn w:val="a1"/>
    <w:uiPriority w:val="99"/>
    <w:unhideWhenUsed/>
    <w:rsid w:val="00561B01"/>
    <w:rPr>
      <w:color w:val="0000FF"/>
      <w:u w:val="single"/>
    </w:rPr>
  </w:style>
  <w:style w:type="paragraph" w:styleId="afa">
    <w:name w:val="List Paragraph"/>
    <w:basedOn w:val="a0"/>
    <w:uiPriority w:val="1"/>
    <w:rsid w:val="00561B01"/>
    <w:pPr>
      <w:ind w:left="720"/>
      <w:contextualSpacing/>
    </w:pPr>
  </w:style>
  <w:style w:type="paragraph" w:styleId="afb">
    <w:name w:val="header"/>
    <w:basedOn w:val="a0"/>
    <w:link w:val="afc"/>
    <w:uiPriority w:val="99"/>
    <w:unhideWhenUsed/>
    <w:rsid w:val="00561B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Верхний колонтитул Знак"/>
    <w:basedOn w:val="a1"/>
    <w:link w:val="afb"/>
    <w:uiPriority w:val="99"/>
    <w:rsid w:val="00561B01"/>
  </w:style>
  <w:style w:type="paragraph" w:styleId="afd">
    <w:name w:val="footer"/>
    <w:basedOn w:val="a0"/>
    <w:link w:val="afe"/>
    <w:uiPriority w:val="99"/>
    <w:unhideWhenUsed/>
    <w:rsid w:val="00561B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Нижний колонтитул Знак"/>
    <w:basedOn w:val="a1"/>
    <w:link w:val="afd"/>
    <w:uiPriority w:val="99"/>
    <w:rsid w:val="00561B01"/>
  </w:style>
  <w:style w:type="paragraph" w:styleId="2">
    <w:name w:val="toc 2"/>
    <w:basedOn w:val="a0"/>
    <w:next w:val="a0"/>
    <w:autoRedefine/>
    <w:uiPriority w:val="39"/>
    <w:unhideWhenUsed/>
    <w:rsid w:val="00561B01"/>
    <w:pPr>
      <w:spacing w:after="0" w:line="360" w:lineRule="auto"/>
      <w:ind w:left="142" w:firstLine="709"/>
      <w:jc w:val="both"/>
    </w:pPr>
    <w:rPr>
      <w:rFonts w:ascii="Times New Roman" w:hAnsi="Times New Roman" w:cs="Times New Roman"/>
      <w:bCs/>
      <w:sz w:val="28"/>
      <w:szCs w:val="24"/>
    </w:rPr>
  </w:style>
  <w:style w:type="paragraph" w:styleId="11">
    <w:name w:val="toc 1"/>
    <w:basedOn w:val="a0"/>
    <w:next w:val="a0"/>
    <w:autoRedefine/>
    <w:uiPriority w:val="39"/>
    <w:unhideWhenUsed/>
    <w:rsid w:val="00561B01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caps/>
      <w:noProof/>
      <w:sz w:val="28"/>
      <w:szCs w:val="28"/>
      <w:lang w:eastAsia="ru-RU"/>
    </w:rPr>
  </w:style>
  <w:style w:type="paragraph" w:styleId="aff">
    <w:name w:val="TOC Heading"/>
    <w:basedOn w:val="1"/>
    <w:next w:val="a0"/>
    <w:uiPriority w:val="39"/>
    <w:unhideWhenUsed/>
    <w:rsid w:val="00561B01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character" w:styleId="aff0">
    <w:name w:val="Unresolved Mention"/>
    <w:basedOn w:val="a1"/>
    <w:uiPriority w:val="99"/>
    <w:semiHidden/>
    <w:unhideWhenUsed/>
    <w:rsid w:val="00561B01"/>
    <w:rPr>
      <w:color w:val="605E5C"/>
      <w:shd w:val="clear" w:color="auto" w:fill="E1DFDD"/>
    </w:rPr>
  </w:style>
  <w:style w:type="character" w:styleId="HTML1">
    <w:name w:val="HTML Keyboard"/>
    <w:basedOn w:val="a1"/>
    <w:uiPriority w:val="99"/>
    <w:semiHidden/>
    <w:unhideWhenUsed/>
    <w:rsid w:val="00561B01"/>
    <w:rPr>
      <w:rFonts w:ascii="Courier New" w:eastAsia="Times New Roman" w:hAnsi="Courier New" w:cs="Courier New"/>
      <w:sz w:val="20"/>
      <w:szCs w:val="20"/>
    </w:rPr>
  </w:style>
  <w:style w:type="paragraph" w:styleId="aff1">
    <w:name w:val="Body Text"/>
    <w:basedOn w:val="a0"/>
    <w:link w:val="aff2"/>
    <w:uiPriority w:val="1"/>
    <w:rsid w:val="00561B01"/>
    <w:pPr>
      <w:widowControl w:val="0"/>
      <w:autoSpaceDE w:val="0"/>
      <w:autoSpaceDN w:val="0"/>
      <w:spacing w:after="0" w:line="240" w:lineRule="auto"/>
      <w:ind w:left="852"/>
    </w:pPr>
    <w:rPr>
      <w:rFonts w:ascii="Consolas" w:eastAsia="Consolas" w:hAnsi="Consolas" w:cs="Consolas"/>
      <w:sz w:val="20"/>
      <w:szCs w:val="20"/>
    </w:rPr>
  </w:style>
  <w:style w:type="character" w:customStyle="1" w:styleId="aff2">
    <w:name w:val="Основной текст Знак"/>
    <w:basedOn w:val="a1"/>
    <w:link w:val="aff1"/>
    <w:uiPriority w:val="1"/>
    <w:rsid w:val="00561B01"/>
    <w:rPr>
      <w:rFonts w:ascii="Consolas" w:eastAsia="Consolas" w:hAnsi="Consolas" w:cs="Consolas"/>
      <w:sz w:val="20"/>
      <w:szCs w:val="20"/>
    </w:rPr>
  </w:style>
  <w:style w:type="character" w:customStyle="1" w:styleId="sy4">
    <w:name w:val="sy4"/>
    <w:basedOn w:val="a1"/>
    <w:rsid w:val="00561B01"/>
  </w:style>
  <w:style w:type="character" w:customStyle="1" w:styleId="sy6">
    <w:name w:val="sy6"/>
    <w:basedOn w:val="a1"/>
    <w:rsid w:val="00561B01"/>
  </w:style>
  <w:style w:type="character" w:customStyle="1" w:styleId="br0">
    <w:name w:val="br0"/>
    <w:basedOn w:val="a1"/>
    <w:rsid w:val="00561B01"/>
  </w:style>
  <w:style w:type="character" w:customStyle="1" w:styleId="sy1">
    <w:name w:val="sy1"/>
    <w:basedOn w:val="a1"/>
    <w:rsid w:val="00561B01"/>
  </w:style>
  <w:style w:type="character" w:customStyle="1" w:styleId="kw1">
    <w:name w:val="kw1"/>
    <w:basedOn w:val="a1"/>
    <w:rsid w:val="00561B01"/>
  </w:style>
  <w:style w:type="character" w:customStyle="1" w:styleId="co1">
    <w:name w:val="co1"/>
    <w:basedOn w:val="a1"/>
    <w:rsid w:val="00561B01"/>
  </w:style>
  <w:style w:type="character" w:customStyle="1" w:styleId="sth">
    <w:name w:val="st_h"/>
    <w:basedOn w:val="a1"/>
    <w:rsid w:val="00561B01"/>
  </w:style>
  <w:style w:type="character" w:customStyle="1" w:styleId="sy5">
    <w:name w:val="sy5"/>
    <w:basedOn w:val="a1"/>
    <w:rsid w:val="00561B01"/>
  </w:style>
  <w:style w:type="character" w:styleId="aff3">
    <w:name w:val="Intense Reference"/>
    <w:basedOn w:val="a1"/>
    <w:uiPriority w:val="32"/>
    <w:rsid w:val="00561B01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9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53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46147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7825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1659779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496672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96699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0004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6657440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71625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72381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76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864868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670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6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8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7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6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2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58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09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2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8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326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9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4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7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198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213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2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9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0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8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ita\Documents\&#1053;&#1072;&#1089;&#1090;&#1088;&#1072;&#1080;&#1074;&#1072;&#1077;&#1084;&#1099;&#1077;%20&#1096;&#1072;&#1073;&#1083;&#1086;&#1085;&#1099;%20Office\&#1051;&#1056;1_&#1060;&#1080;&#1083;&#1072;&#1090;&#1086;&#1074;_&#1053;_&#1040;_&#1047;&#1048;&#1057;&#1058;&#1091;&#1076;-122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77660-2089-4643-B593-37340D69B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ЛР1_Филатов_Н_А_ЗИСТуд-122.dotx</Template>
  <TotalTime>632</TotalTime>
  <Pages>10</Pages>
  <Words>1339</Words>
  <Characters>7635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User</cp:lastModifiedBy>
  <cp:revision>276</cp:revision>
  <dcterms:created xsi:type="dcterms:W3CDTF">2023-04-30T07:41:00Z</dcterms:created>
  <dcterms:modified xsi:type="dcterms:W3CDTF">2024-11-28T08:03:00Z</dcterms:modified>
</cp:coreProperties>
</file>