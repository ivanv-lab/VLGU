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53EB" w14:textId="77777777" w:rsidR="000359A9" w:rsidRP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7A2F5E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78108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«Владимирский государственный университет имени</w:t>
      </w:r>
    </w:p>
    <w:p w14:paraId="0F1FBE2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Александра Григорьевича и Николая Григорьевича Столетовых»</w:t>
      </w:r>
    </w:p>
    <w:p w14:paraId="4FCF8CC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(</w:t>
      </w:r>
      <w:proofErr w:type="spellStart"/>
      <w:r w:rsidRPr="000359A9">
        <w:rPr>
          <w:rFonts w:ascii="Times New Roman" w:eastAsia="Calibri" w:hAnsi="Times New Roman" w:cs="Times New Roman"/>
          <w:b/>
          <w:sz w:val="28"/>
          <w:szCs w:val="28"/>
        </w:rPr>
        <w:t>ВлГУ</w:t>
      </w:r>
      <w:proofErr w:type="spellEnd"/>
      <w:r w:rsidRPr="000359A9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6859871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кафедра «ИСПИ»</w:t>
      </w:r>
    </w:p>
    <w:p w14:paraId="4DA139E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38237F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B69648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00526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C2571A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94412F" w14:textId="53E94849" w:rsidR="000359A9" w:rsidRPr="00321856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 w:rsidR="00321856">
        <w:rPr>
          <w:rFonts w:ascii="Times New Roman" w:eastAsia="Calibri" w:hAnsi="Times New Roman" w:cs="Times New Roman"/>
          <w:b/>
          <w:sz w:val="28"/>
          <w:szCs w:val="28"/>
          <w:lang w:val="en-US"/>
        </w:rPr>
        <w:t>5</w:t>
      </w:r>
    </w:p>
    <w:p w14:paraId="07957F85" w14:textId="11883FCD" w:rsidR="000359A9" w:rsidRPr="000359A9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 xml:space="preserve">по дисциплине </w:t>
      </w:r>
      <w:r w:rsidR="00AA4D21" w:rsidRPr="00AA4D21">
        <w:rPr>
          <w:rFonts w:ascii="Times New Roman" w:eastAsia="Calibri" w:hAnsi="Times New Roman" w:cs="Times New Roman"/>
          <w:b/>
          <w:sz w:val="28"/>
          <w:szCs w:val="28"/>
        </w:rPr>
        <w:t>Распределенные программные системы</w:t>
      </w:r>
    </w:p>
    <w:p w14:paraId="0D49C3D2" w14:textId="5E3B9019" w:rsidR="000359A9" w:rsidRPr="000359A9" w:rsidRDefault="000359A9" w:rsidP="005F7A6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="00321856" w:rsidRPr="00321856">
        <w:rPr>
          <w:rFonts w:ascii="Times New Roman" w:eastAsia="Calibri" w:hAnsi="Times New Roman" w:cs="Times New Roman"/>
          <w:b/>
          <w:sz w:val="28"/>
          <w:szCs w:val="28"/>
        </w:rPr>
        <w:t>Основы разработки веб-приложений с использованием каркаса JSF 2.0</w:t>
      </w:r>
      <w:r w:rsidRPr="000359A9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61EA1319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EB8EAE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CD98EE" w14:textId="3B62FA5F" w:rsid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2BDC49" w14:textId="30AECB31" w:rsidR="00A85784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B5D524" w14:textId="77777777" w:rsidR="00A85784" w:rsidRPr="000359A9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9BD7F5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87F5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50F9DBF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студент группы ЗИСТуд-122</w:t>
      </w:r>
    </w:p>
    <w:p w14:paraId="1C783E6B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Филатов Н. А.</w:t>
      </w:r>
    </w:p>
    <w:p w14:paraId="4BFF3E60" w14:textId="6DDEFD7C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1A08C8DC" w14:textId="79EBAF8F" w:rsidR="000359A9" w:rsidRPr="000359A9" w:rsidRDefault="00A85784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85784">
        <w:rPr>
          <w:rFonts w:ascii="Times New Roman" w:eastAsia="Calibri" w:hAnsi="Times New Roman" w:cs="Times New Roman"/>
          <w:sz w:val="28"/>
          <w:szCs w:val="28"/>
        </w:rPr>
        <w:t>старший преподаватель каф.</w:t>
      </w:r>
      <w:r w:rsidR="000359A9" w:rsidRPr="000359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>ИСПИ Тимофеев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 xml:space="preserve">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E0E6D8C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8D7497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FBEB1C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9A0AC0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A1360D" w14:textId="442FEACF" w:rsid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Владимир 202</w:t>
      </w:r>
      <w:r w:rsidR="005F7A6C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06F46EAD" w14:textId="0038A5C6" w:rsidR="000A5C54" w:rsidRPr="0098340B" w:rsidRDefault="000A5C54" w:rsidP="0098340B">
      <w:pPr>
        <w:pStyle w:val="-"/>
      </w:pPr>
      <w:r w:rsidRPr="0098340B">
        <w:lastRenderedPageBreak/>
        <w:t>Цель работы</w:t>
      </w:r>
    </w:p>
    <w:p w14:paraId="55266A2E" w14:textId="1A1EDE2C" w:rsidR="003F694A" w:rsidRPr="003F694A" w:rsidRDefault="00321856" w:rsidP="003F694A">
      <w:pPr>
        <w:pStyle w:val="aa"/>
      </w:pPr>
      <w:r w:rsidRPr="00321856">
        <w:t xml:space="preserve">Изучить особенности каркаса </w:t>
      </w:r>
      <w:proofErr w:type="spellStart"/>
      <w:r w:rsidRPr="00321856">
        <w:t>JavaServer</w:t>
      </w:r>
      <w:proofErr w:type="spellEnd"/>
      <w:r w:rsidRPr="00321856">
        <w:t xml:space="preserve"> </w:t>
      </w:r>
      <w:proofErr w:type="spellStart"/>
      <w:r w:rsidRPr="00321856">
        <w:t>Faces</w:t>
      </w:r>
      <w:proofErr w:type="spellEnd"/>
      <w:r w:rsidRPr="00321856">
        <w:t xml:space="preserve"> 2.0 для разработки веб-приложений (</w:t>
      </w:r>
      <w:proofErr w:type="spellStart"/>
      <w:r w:rsidRPr="00321856">
        <w:t>Facelets</w:t>
      </w:r>
      <w:proofErr w:type="spellEnd"/>
      <w:r w:rsidRPr="00321856">
        <w:t>, аннотации, поддержка AJAX) и получить навыки реализации веб-приложений с использованием данного каркаса.</w:t>
      </w:r>
    </w:p>
    <w:p w14:paraId="0BD6DFA7" w14:textId="75A80E62" w:rsidR="00C20F0F" w:rsidRDefault="00AF2EC2" w:rsidP="000B783A">
      <w:pPr>
        <w:pStyle w:val="-"/>
      </w:pPr>
      <w:r>
        <w:t>Ход работы</w:t>
      </w:r>
    </w:p>
    <w:p w14:paraId="0570DCED" w14:textId="77777777" w:rsidR="00167C51" w:rsidRPr="00167C51" w:rsidRDefault="00167C51" w:rsidP="00167C51">
      <w:pPr>
        <w:shd w:val="clear" w:color="auto" w:fill="2B2B2B"/>
        <w:spacing w:after="24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com.example.controller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com.example.model.User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com.example.service.UserService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jakarta.servlet.ServletException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jakarta.servlet.annotation.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WebServlet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jakarta.servlet.http.HttpServlet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jakarta.servlet.http.HttpServletRequest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jakarta.servlet.http.HttpServletResponse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java.io.BufferedReader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com.fasterxml.jackson.databind.ObjectMapper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java.sql.SQLException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@WebServlet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"/register"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RegistrationServlet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extends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private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UserService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167C5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init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proofErr w:type="spellEnd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=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UserService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proofErr w:type="spellStart"/>
      <w:r w:rsidRPr="00167C5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doOptions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response)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Устанавливаем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заголовки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CORS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preflight-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запросов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"Access-Control-Allow-Origin"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"http://localhost:3000"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"Access-Control-Allow-Methods"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"POST, GET, OPTIONS"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"Access-Control-Allow-Headers"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lastRenderedPageBreak/>
        <w:t>"Content-Type, Authorization"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SC_OK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200 OK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167C5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proofErr w:type="spellStart"/>
      <w:r w:rsidRPr="00167C5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doPost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response)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Устанавливаем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заголовки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CORS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обычных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запросов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"Access-Control-Allow-Origin"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"http://localhost:3000"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"Access-Control-Allow-Headers"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"Content-Type, Authorization"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response.setContentType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"application/json"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Установить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тип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контента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JSON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StringBuilder sb =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StringBuilder()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String line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try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BufferedReader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reader =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request.getReader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while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((line =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reader.readLine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()) !=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null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sb.append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(line)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String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jsonString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sb.toString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ObjectMapper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objectMapper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ObjectMapper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try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user =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objectMapper.readValue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jsonString</w:t>
      </w:r>
      <w:proofErr w:type="spellEnd"/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class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catch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e)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SC_BAD_REQUEST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400 Bad Request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().write(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Invalid JSON format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return;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Проверяем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уникальность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username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и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email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try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.isUsernameTaken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user.getUsername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lastRenderedPageBreak/>
        <w:t>response.setStatus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SC_CONFLICT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409 Conflict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().write(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Username is already taken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return;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.isEmailTaken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user.getEmail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SC_CONFLICT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409 Conflict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().write(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Email is already registered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return;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Регистрируем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.registerUser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(user)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SC_CREATED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201 Created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().write(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Registration successful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catch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SQLException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e) {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e.printStackTrace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response.setStatus(HttpServletResponse.</w:t>
      </w:r>
      <w:r w:rsidRPr="00167C5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SC_INTERNAL_SERVER_ERROR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500 Internal Server Error</w:t>
      </w:r>
      <w:r w:rsidRPr="00167C5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</w:t>
      </w:r>
      <w:proofErr w:type="spellEnd"/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().write(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Error occurred during registration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167C5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167C5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167C5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4B3CB026" w14:textId="55D818B5" w:rsidR="000B783A" w:rsidRDefault="000B783A" w:rsidP="000B783A">
      <w:pPr>
        <w:rPr>
          <w:lang w:val="en-US"/>
        </w:rPr>
      </w:pPr>
    </w:p>
    <w:p w14:paraId="23B18A5D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const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handleSubmit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D4D4D4"/>
          <w:sz w:val="27"/>
          <w:szCs w:val="27"/>
          <w:lang w:val="en-US" w:eastAsia="ru-RU"/>
        </w:rPr>
        <w:t>=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=&gt;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6D15D225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preventDefault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()</w:t>
      </w:r>
    </w:p>
    <w:p w14:paraId="792BD6C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eastAsia="ru-RU"/>
        </w:rPr>
        <w:t>if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 (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validateForm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)) {</w:t>
      </w:r>
    </w:p>
    <w:p w14:paraId="21DB0AD3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Создаем объект с нужными данными для отправки</w:t>
      </w:r>
    </w:p>
    <w:p w14:paraId="6B3B1099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const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requestData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D4D4D4"/>
          <w:sz w:val="27"/>
          <w:szCs w:val="27"/>
          <w:lang w:val="en-US" w:eastAsia="ru-RU"/>
        </w:rPr>
        <w:t>=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53F8B68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email: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form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email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</w:t>
      </w:r>
    </w:p>
    <w:p w14:paraId="077EC66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username: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form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username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</w:t>
      </w:r>
    </w:p>
    <w:p w14:paraId="258D950A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lastRenderedPageBreak/>
        <w:t xml:space="preserve">       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password: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form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password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</w:t>
      </w:r>
    </w:p>
    <w:p w14:paraId="439B68A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      }</w:t>
      </w:r>
    </w:p>
    <w:p w14:paraId="3C0A2469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</w:p>
    <w:p w14:paraId="6C2398E6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</w:t>
      </w:r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console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log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proofErr w:type="gramEnd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'Request body:'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JSON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stringify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requestData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))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Логирование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отправляемых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данных</w:t>
      </w:r>
    </w:p>
    <w:p w14:paraId="2CAD97B5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</w:p>
    <w:p w14:paraId="1AA1C0D1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</w:t>
      </w:r>
      <w:proofErr w:type="gram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fetch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proofErr w:type="gramEnd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'http://localhost:8080/register'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 {</w:t>
      </w:r>
    </w:p>
    <w:p w14:paraId="4A6EBF08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method: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'POST'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</w:t>
      </w:r>
    </w:p>
    <w:p w14:paraId="15A37D16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headers: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3C026D0A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'Content-Type'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'application/json'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,</w:t>
      </w:r>
    </w:p>
    <w:p w14:paraId="441DED60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},</w:t>
      </w:r>
    </w:p>
    <w:p w14:paraId="4B28666C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eastAsia="ru-RU"/>
        </w:rPr>
        <w:t>body</w:t>
      </w:r>
      <w:proofErr w:type="spellEnd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eastAsia="ru-RU"/>
        </w:rPr>
        <w:t>: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 </w:t>
      </w:r>
      <w:proofErr w:type="spell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eastAsia="ru-RU"/>
        </w:rPr>
        <w:t>JSON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stringify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proofErr w:type="spellStart"/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eastAsia="ru-RU"/>
        </w:rPr>
        <w:t>requestData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),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Отправляем только нужные данные</w:t>
      </w:r>
    </w:p>
    <w:p w14:paraId="67EE224F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})</w:t>
      </w:r>
    </w:p>
    <w:p w14:paraId="35A7322D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proofErr w:type="gramStart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then</w:t>
      </w:r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response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=&gt;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6A3CBD6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val="en-US" w:eastAsia="ru-RU"/>
        </w:rPr>
        <w:t>if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gramStart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D4D4D4"/>
          <w:sz w:val="27"/>
          <w:szCs w:val="27"/>
          <w:lang w:val="en-US" w:eastAsia="ru-RU"/>
        </w:rPr>
        <w:t>!</w:t>
      </w:r>
      <w:proofErr w:type="spell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response</w:t>
      </w:r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4FC1FF"/>
          <w:sz w:val="27"/>
          <w:szCs w:val="27"/>
          <w:lang w:val="en-US" w:eastAsia="ru-RU"/>
        </w:rPr>
        <w:t>ok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) {</w:t>
      </w:r>
    </w:p>
    <w:p w14:paraId="373A8563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  </w:t>
      </w:r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val="en-US" w:eastAsia="ru-RU"/>
        </w:rPr>
        <w:t>return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response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json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().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then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data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=&gt;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5B1BFB8F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    </w:t>
      </w:r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val="en-US" w:eastAsia="ru-RU"/>
        </w:rPr>
        <w:t>throw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new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4EC9B0"/>
          <w:sz w:val="27"/>
          <w:szCs w:val="27"/>
          <w:lang w:val="en-US" w:eastAsia="ru-RU"/>
        </w:rPr>
        <w:t>Error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data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message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)</w:t>
      </w:r>
    </w:p>
    <w:p w14:paraId="5B8E798F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            })</w:t>
      </w:r>
    </w:p>
    <w:p w14:paraId="03DA5046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          }</w:t>
      </w:r>
    </w:p>
    <w:p w14:paraId="6946416D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val="en-US" w:eastAsia="ru-RU"/>
        </w:rPr>
        <w:t>return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response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json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()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val="en-US" w:eastAsia="ru-RU"/>
        </w:rPr>
        <w:t xml:space="preserve">//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Ожидаем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val="en-US" w:eastAsia="ru-RU"/>
        </w:rPr>
        <w:t xml:space="preserve"> JSON-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ответ</w:t>
      </w:r>
    </w:p>
    <w:p w14:paraId="4748F50C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        })</w:t>
      </w:r>
    </w:p>
    <w:p w14:paraId="54EDB04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proofErr w:type="gramStart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then</w:t>
      </w:r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data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=&gt;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3D8FF18D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val="en-US" w:eastAsia="ru-RU"/>
        </w:rPr>
        <w:t>if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data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message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D4D4D4"/>
          <w:sz w:val="27"/>
          <w:szCs w:val="27"/>
          <w:lang w:val="en-US" w:eastAsia="ru-RU"/>
        </w:rPr>
        <w:t>===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'Registration successful'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) {</w:t>
      </w:r>
    </w:p>
    <w:p w14:paraId="563287B0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alert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proofErr w:type="gramEnd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eastAsia="ru-RU"/>
        </w:rPr>
        <w:t>'Регистрация прошла успешно войдите в свой профиль!'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Уведомление об успешной регистрации</w:t>
      </w:r>
    </w:p>
    <w:p w14:paraId="6B8C4021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      </w:t>
      </w:r>
      <w:proofErr w:type="spell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navigate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eastAsia="ru-RU"/>
        </w:rPr>
        <w:t>'/</w:t>
      </w:r>
      <w:proofErr w:type="spellStart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eastAsia="ru-RU"/>
        </w:rPr>
        <w:t>login</w:t>
      </w:r>
      <w:proofErr w:type="spellEnd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eastAsia="ru-RU"/>
        </w:rPr>
        <w:t>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Перенаправление на страницу входа</w:t>
      </w:r>
    </w:p>
    <w:p w14:paraId="7E851FFB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    } </w:t>
      </w:r>
      <w:proofErr w:type="spellStart"/>
      <w:r w:rsidRPr="00167C51">
        <w:rPr>
          <w:rFonts w:ascii="JetBrains Mono" w:eastAsia="Times New Roman" w:hAnsi="JetBrains Mono" w:cs="JetBrains Mono"/>
          <w:color w:val="C586C0"/>
          <w:sz w:val="27"/>
          <w:szCs w:val="27"/>
          <w:lang w:eastAsia="ru-RU"/>
        </w:rPr>
        <w:t>else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 {</w:t>
      </w:r>
    </w:p>
    <w:p w14:paraId="5428D2E6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      </w:t>
      </w:r>
      <w:proofErr w:type="spell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alert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eastAsia="ru-RU"/>
        </w:rPr>
        <w:t>data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.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eastAsia="ru-RU"/>
        </w:rPr>
        <w:t>message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Отображение сообщения об ошибке от сервера</w:t>
      </w:r>
    </w:p>
    <w:p w14:paraId="3D2F9EFE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          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}</w:t>
      </w:r>
    </w:p>
    <w:p w14:paraId="66F33D27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        })</w:t>
      </w:r>
    </w:p>
    <w:p w14:paraId="1C7DFAEE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</w:t>
      </w:r>
      <w:proofErr w:type="gramStart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catch</w:t>
      </w:r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error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</w:t>
      </w:r>
      <w:r w:rsidRPr="00167C51">
        <w:rPr>
          <w:rFonts w:ascii="JetBrains Mono" w:eastAsia="Times New Roman" w:hAnsi="JetBrains Mono" w:cs="JetBrains Mono"/>
          <w:color w:val="569CD6"/>
          <w:sz w:val="27"/>
          <w:szCs w:val="27"/>
          <w:lang w:val="en-US" w:eastAsia="ru-RU"/>
        </w:rPr>
        <w:t>=&gt;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 {</w:t>
      </w:r>
    </w:p>
    <w:p w14:paraId="2810364F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console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.</w:t>
      </w:r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val="en-US" w:eastAsia="ru-RU"/>
        </w:rPr>
        <w:t>error</w:t>
      </w:r>
      <w:proofErr w:type="spellEnd"/>
      <w:proofErr w:type="gram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(</w:t>
      </w:r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val="en-US" w:eastAsia="ru-RU"/>
        </w:rPr>
        <w:t>'Error:'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, </w:t>
      </w:r>
      <w:r w:rsidRPr="00167C51">
        <w:rPr>
          <w:rFonts w:ascii="JetBrains Mono" w:eastAsia="Times New Roman" w:hAnsi="JetBrains Mono" w:cs="JetBrains Mono"/>
          <w:color w:val="9CDCFE"/>
          <w:sz w:val="27"/>
          <w:szCs w:val="27"/>
          <w:lang w:val="en-US" w:eastAsia="ru-RU"/>
        </w:rPr>
        <w:t>error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>)</w:t>
      </w:r>
    </w:p>
    <w:p w14:paraId="110030DF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val="en-US" w:eastAsia="ru-RU"/>
        </w:rPr>
        <w:t xml:space="preserve">          </w:t>
      </w:r>
      <w:proofErr w:type="spellStart"/>
      <w:proofErr w:type="gramStart"/>
      <w:r w:rsidRPr="00167C51">
        <w:rPr>
          <w:rFonts w:ascii="JetBrains Mono" w:eastAsia="Times New Roman" w:hAnsi="JetBrains Mono" w:cs="JetBrains Mono"/>
          <w:color w:val="DCDCAA"/>
          <w:sz w:val="27"/>
          <w:szCs w:val="27"/>
          <w:lang w:eastAsia="ru-RU"/>
        </w:rPr>
        <w:t>alert</w:t>
      </w:r>
      <w:proofErr w:type="spellEnd"/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(</w:t>
      </w:r>
      <w:proofErr w:type="gramEnd"/>
      <w:r w:rsidRPr="00167C51">
        <w:rPr>
          <w:rFonts w:ascii="JetBrains Mono" w:eastAsia="Times New Roman" w:hAnsi="JetBrains Mono" w:cs="JetBrains Mono"/>
          <w:color w:val="CE9178"/>
          <w:sz w:val="27"/>
          <w:szCs w:val="27"/>
          <w:lang w:eastAsia="ru-RU"/>
        </w:rPr>
        <w:t>'Ошибка при регистрации. Попробуйте еще раз.'</w:t>
      </w: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 xml:space="preserve">) </w:t>
      </w:r>
      <w:r w:rsidRPr="00167C51">
        <w:rPr>
          <w:rFonts w:ascii="JetBrains Mono" w:eastAsia="Times New Roman" w:hAnsi="JetBrains Mono" w:cs="JetBrains Mono"/>
          <w:color w:val="6A9955"/>
          <w:sz w:val="27"/>
          <w:szCs w:val="27"/>
          <w:lang w:eastAsia="ru-RU"/>
        </w:rPr>
        <w:t>// Общее сообщение об ошибке</w:t>
      </w:r>
    </w:p>
    <w:p w14:paraId="4F5F8904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        })</w:t>
      </w:r>
    </w:p>
    <w:p w14:paraId="1F184C86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lastRenderedPageBreak/>
        <w:t>    }</w:t>
      </w:r>
    </w:p>
    <w:p w14:paraId="023C8401" w14:textId="77777777" w:rsidR="00167C51" w:rsidRPr="00167C51" w:rsidRDefault="00167C51" w:rsidP="00167C51">
      <w:pPr>
        <w:shd w:val="clear" w:color="auto" w:fill="1F1F1F"/>
        <w:spacing w:after="0" w:line="360" w:lineRule="atLeast"/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</w:pPr>
      <w:r w:rsidRPr="00167C51">
        <w:rPr>
          <w:rFonts w:ascii="JetBrains Mono" w:eastAsia="Times New Roman" w:hAnsi="JetBrains Mono" w:cs="JetBrains Mono"/>
          <w:color w:val="CCCCCC"/>
          <w:sz w:val="27"/>
          <w:szCs w:val="27"/>
          <w:lang w:eastAsia="ru-RU"/>
        </w:rPr>
        <w:t>  }</w:t>
      </w:r>
    </w:p>
    <w:p w14:paraId="5E38C2D3" w14:textId="66A0CD3D" w:rsidR="00167C51" w:rsidRDefault="00167C51" w:rsidP="000B783A">
      <w:pPr>
        <w:rPr>
          <w:lang w:val="en-US"/>
        </w:rPr>
      </w:pPr>
    </w:p>
    <w:p w14:paraId="41EE83D1" w14:textId="2A8EE898" w:rsidR="00167C51" w:rsidRDefault="003727DB" w:rsidP="003727DB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06C607CD" wp14:editId="2BA73534">
            <wp:extent cx="5940425" cy="28740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D055" w14:textId="40AE20CD" w:rsidR="003727DB" w:rsidRPr="00167C51" w:rsidRDefault="003727DB" w:rsidP="003727DB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732D1CBB" wp14:editId="24B41DFB">
            <wp:extent cx="4409524" cy="1523810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104" w14:textId="0C45CA2D" w:rsidR="000A5C54" w:rsidRPr="00167C51" w:rsidRDefault="000A5C54" w:rsidP="00B45BB1">
      <w:pPr>
        <w:pStyle w:val="-"/>
        <w:rPr>
          <w:lang w:val="en-US"/>
        </w:rPr>
      </w:pPr>
      <w:r>
        <w:t>Вывод</w:t>
      </w:r>
    </w:p>
    <w:p w14:paraId="10AAA2AF" w14:textId="1D578716" w:rsidR="00246838" w:rsidRPr="00167C51" w:rsidRDefault="000A5C54" w:rsidP="00312AF1">
      <w:pPr>
        <w:pStyle w:val="aa"/>
        <w:rPr>
          <w:lang w:val="en-US"/>
        </w:rPr>
      </w:pPr>
      <w:r>
        <w:t>В</w:t>
      </w:r>
      <w:r w:rsidRPr="00167C51">
        <w:rPr>
          <w:lang w:val="en-US"/>
        </w:rPr>
        <w:t xml:space="preserve"> </w:t>
      </w:r>
      <w:r>
        <w:t>ходе</w:t>
      </w:r>
      <w:r w:rsidRPr="00167C51">
        <w:rPr>
          <w:lang w:val="en-US"/>
        </w:rPr>
        <w:t xml:space="preserve"> </w:t>
      </w:r>
      <w:r>
        <w:t>выполнения</w:t>
      </w:r>
      <w:r w:rsidRPr="00167C51">
        <w:rPr>
          <w:lang w:val="en-US"/>
        </w:rPr>
        <w:t xml:space="preserve"> </w:t>
      </w:r>
      <w:r>
        <w:t>данной</w:t>
      </w:r>
      <w:r w:rsidRPr="00167C51">
        <w:rPr>
          <w:lang w:val="en-US"/>
        </w:rPr>
        <w:t xml:space="preserve"> </w:t>
      </w:r>
      <w:r>
        <w:t>лабораторной</w:t>
      </w:r>
      <w:r w:rsidRPr="00167C51">
        <w:rPr>
          <w:lang w:val="en-US"/>
        </w:rPr>
        <w:t xml:space="preserve"> </w:t>
      </w:r>
      <w:r>
        <w:t>работы</w:t>
      </w:r>
      <w:r w:rsidRPr="00167C51">
        <w:rPr>
          <w:lang w:val="en-US"/>
        </w:rPr>
        <w:t xml:space="preserve"> </w:t>
      </w:r>
      <w:r>
        <w:t>я</w:t>
      </w:r>
      <w:r w:rsidRPr="00167C51">
        <w:rPr>
          <w:lang w:val="en-US"/>
        </w:rPr>
        <w:t xml:space="preserve"> </w:t>
      </w:r>
      <w:r w:rsidR="00321856">
        <w:t>и</w:t>
      </w:r>
      <w:r w:rsidR="00321856" w:rsidRPr="00321856">
        <w:t>зучи</w:t>
      </w:r>
      <w:r w:rsidR="00321856">
        <w:t>л</w:t>
      </w:r>
      <w:r w:rsidR="00321856" w:rsidRPr="00167C51">
        <w:rPr>
          <w:lang w:val="en-US"/>
        </w:rPr>
        <w:t xml:space="preserve"> </w:t>
      </w:r>
      <w:r w:rsidR="00321856" w:rsidRPr="00321856">
        <w:t>особенности</w:t>
      </w:r>
      <w:r w:rsidR="00321856" w:rsidRPr="00167C51">
        <w:rPr>
          <w:lang w:val="en-US"/>
        </w:rPr>
        <w:t xml:space="preserve"> </w:t>
      </w:r>
      <w:r w:rsidR="00321856" w:rsidRPr="00321856">
        <w:t>каркаса</w:t>
      </w:r>
      <w:r w:rsidR="00321856" w:rsidRPr="00167C51">
        <w:rPr>
          <w:lang w:val="en-US"/>
        </w:rPr>
        <w:t xml:space="preserve"> </w:t>
      </w:r>
      <w:proofErr w:type="spellStart"/>
      <w:r w:rsidR="00321856" w:rsidRPr="00167C51">
        <w:rPr>
          <w:lang w:val="en-US"/>
        </w:rPr>
        <w:t>JavaServer</w:t>
      </w:r>
      <w:proofErr w:type="spellEnd"/>
      <w:r w:rsidR="00321856" w:rsidRPr="00167C51">
        <w:rPr>
          <w:lang w:val="en-US"/>
        </w:rPr>
        <w:t xml:space="preserve"> Faces 2.0 </w:t>
      </w:r>
      <w:r w:rsidR="00321856" w:rsidRPr="00321856">
        <w:t>для</w:t>
      </w:r>
      <w:r w:rsidR="00321856" w:rsidRPr="00167C51">
        <w:rPr>
          <w:lang w:val="en-US"/>
        </w:rPr>
        <w:t xml:space="preserve"> </w:t>
      </w:r>
      <w:r w:rsidR="00321856" w:rsidRPr="00321856">
        <w:t>разработки</w:t>
      </w:r>
      <w:r w:rsidR="00321856" w:rsidRPr="00167C51">
        <w:rPr>
          <w:lang w:val="en-US"/>
        </w:rPr>
        <w:t xml:space="preserve"> </w:t>
      </w:r>
      <w:r w:rsidR="00321856" w:rsidRPr="00321856">
        <w:t>веб</w:t>
      </w:r>
      <w:r w:rsidR="00321856" w:rsidRPr="00167C51">
        <w:rPr>
          <w:lang w:val="en-US"/>
        </w:rPr>
        <w:t>-</w:t>
      </w:r>
      <w:r w:rsidR="00321856" w:rsidRPr="00321856">
        <w:t>приложений</w:t>
      </w:r>
      <w:r w:rsidR="00321856" w:rsidRPr="00167C51">
        <w:rPr>
          <w:lang w:val="en-US"/>
        </w:rPr>
        <w:t xml:space="preserve"> (</w:t>
      </w:r>
      <w:proofErr w:type="spellStart"/>
      <w:r w:rsidR="00321856" w:rsidRPr="00167C51">
        <w:rPr>
          <w:lang w:val="en-US"/>
        </w:rPr>
        <w:t>Facelets</w:t>
      </w:r>
      <w:proofErr w:type="spellEnd"/>
      <w:r w:rsidR="00321856" w:rsidRPr="00167C51">
        <w:rPr>
          <w:lang w:val="en-US"/>
        </w:rPr>
        <w:t xml:space="preserve">, </w:t>
      </w:r>
      <w:r w:rsidR="00321856" w:rsidRPr="00321856">
        <w:t>аннотации</w:t>
      </w:r>
      <w:r w:rsidR="00321856" w:rsidRPr="00167C51">
        <w:rPr>
          <w:lang w:val="en-US"/>
        </w:rPr>
        <w:t xml:space="preserve">, </w:t>
      </w:r>
      <w:r w:rsidR="00321856" w:rsidRPr="00321856">
        <w:t>поддержка</w:t>
      </w:r>
      <w:r w:rsidR="00321856" w:rsidRPr="00167C51">
        <w:rPr>
          <w:lang w:val="en-US"/>
        </w:rPr>
        <w:t xml:space="preserve"> AJAX) </w:t>
      </w:r>
      <w:r w:rsidR="00321856" w:rsidRPr="00321856">
        <w:t>и</w:t>
      </w:r>
      <w:r w:rsidR="00321856" w:rsidRPr="00167C51">
        <w:rPr>
          <w:lang w:val="en-US"/>
        </w:rPr>
        <w:t xml:space="preserve"> </w:t>
      </w:r>
      <w:r w:rsidR="00321856" w:rsidRPr="00321856">
        <w:t>получи</w:t>
      </w:r>
      <w:r w:rsidR="00321856">
        <w:t>л</w:t>
      </w:r>
      <w:r w:rsidR="00321856" w:rsidRPr="00167C51">
        <w:rPr>
          <w:lang w:val="en-US"/>
        </w:rPr>
        <w:t xml:space="preserve"> </w:t>
      </w:r>
      <w:r w:rsidR="00321856" w:rsidRPr="00321856">
        <w:t>навыки</w:t>
      </w:r>
      <w:r w:rsidR="00321856" w:rsidRPr="00167C51">
        <w:rPr>
          <w:lang w:val="en-US"/>
        </w:rPr>
        <w:t xml:space="preserve"> </w:t>
      </w:r>
      <w:r w:rsidR="00321856" w:rsidRPr="00321856">
        <w:t>реализации</w:t>
      </w:r>
      <w:r w:rsidR="00321856" w:rsidRPr="00167C51">
        <w:rPr>
          <w:lang w:val="en-US"/>
        </w:rPr>
        <w:t xml:space="preserve"> </w:t>
      </w:r>
      <w:r w:rsidR="00321856" w:rsidRPr="00321856">
        <w:t>веб</w:t>
      </w:r>
      <w:r w:rsidR="00321856" w:rsidRPr="00167C51">
        <w:rPr>
          <w:lang w:val="en-US"/>
        </w:rPr>
        <w:t>-</w:t>
      </w:r>
      <w:r w:rsidR="00321856" w:rsidRPr="00321856">
        <w:t>приложений</w:t>
      </w:r>
      <w:r w:rsidR="00321856" w:rsidRPr="00167C51">
        <w:rPr>
          <w:lang w:val="en-US"/>
        </w:rPr>
        <w:t xml:space="preserve"> </w:t>
      </w:r>
      <w:r w:rsidR="00321856" w:rsidRPr="00321856">
        <w:t>с</w:t>
      </w:r>
      <w:r w:rsidR="00321856" w:rsidRPr="00167C51">
        <w:rPr>
          <w:lang w:val="en-US"/>
        </w:rPr>
        <w:t xml:space="preserve"> </w:t>
      </w:r>
      <w:r w:rsidR="00321856" w:rsidRPr="00321856">
        <w:t>использованием</w:t>
      </w:r>
      <w:r w:rsidR="00321856" w:rsidRPr="00167C51">
        <w:rPr>
          <w:lang w:val="en-US"/>
        </w:rPr>
        <w:t xml:space="preserve"> </w:t>
      </w:r>
      <w:r w:rsidR="00321856" w:rsidRPr="00321856">
        <w:t>данного</w:t>
      </w:r>
      <w:r w:rsidR="00321856" w:rsidRPr="00167C51">
        <w:rPr>
          <w:lang w:val="en-US"/>
        </w:rPr>
        <w:t xml:space="preserve"> </w:t>
      </w:r>
      <w:r w:rsidR="00321856" w:rsidRPr="00321856">
        <w:t>каркаса</w:t>
      </w:r>
      <w:r w:rsidR="00321856" w:rsidRPr="00167C51">
        <w:rPr>
          <w:lang w:val="en-US"/>
        </w:rPr>
        <w:t>.</w:t>
      </w:r>
    </w:p>
    <w:sectPr w:rsidR="00246838" w:rsidRPr="00167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137D71"/>
    <w:multiLevelType w:val="hybridMultilevel"/>
    <w:tmpl w:val="46E66766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3470B8"/>
    <w:multiLevelType w:val="hybridMultilevel"/>
    <w:tmpl w:val="15E424A4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165E97"/>
    <w:multiLevelType w:val="hybridMultilevel"/>
    <w:tmpl w:val="B3D68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262D"/>
    <w:multiLevelType w:val="hybridMultilevel"/>
    <w:tmpl w:val="929CEB4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D1C390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292595"/>
    <w:multiLevelType w:val="hybridMultilevel"/>
    <w:tmpl w:val="0BECB1B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DA60D5"/>
    <w:multiLevelType w:val="hybridMultilevel"/>
    <w:tmpl w:val="30F4866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A2A34"/>
    <w:multiLevelType w:val="hybridMultilevel"/>
    <w:tmpl w:val="6F347D42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68006F"/>
    <w:multiLevelType w:val="hybridMultilevel"/>
    <w:tmpl w:val="9CAC0C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0F56A8E"/>
    <w:multiLevelType w:val="hybridMultilevel"/>
    <w:tmpl w:val="3636322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651B28"/>
    <w:multiLevelType w:val="hybridMultilevel"/>
    <w:tmpl w:val="E1947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2197C"/>
    <w:multiLevelType w:val="hybridMultilevel"/>
    <w:tmpl w:val="B64E59DC"/>
    <w:lvl w:ilvl="0" w:tplc="5E181B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AEB1639"/>
    <w:multiLevelType w:val="hybridMultilevel"/>
    <w:tmpl w:val="CCFC891E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2F35F2"/>
    <w:multiLevelType w:val="hybridMultilevel"/>
    <w:tmpl w:val="2EF2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E1E61"/>
    <w:multiLevelType w:val="hybridMultilevel"/>
    <w:tmpl w:val="5CAA3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162D8E"/>
    <w:multiLevelType w:val="hybridMultilevel"/>
    <w:tmpl w:val="D71AC1F8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58473AF"/>
    <w:multiLevelType w:val="hybridMultilevel"/>
    <w:tmpl w:val="ABBE371A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8212EBC"/>
    <w:multiLevelType w:val="hybridMultilevel"/>
    <w:tmpl w:val="0C1265F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4CC4225"/>
    <w:multiLevelType w:val="hybridMultilevel"/>
    <w:tmpl w:val="A8F6544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6A33EB"/>
    <w:multiLevelType w:val="hybridMultilevel"/>
    <w:tmpl w:val="047441D6"/>
    <w:lvl w:ilvl="0" w:tplc="5E181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CC7B63"/>
    <w:multiLevelType w:val="hybridMultilevel"/>
    <w:tmpl w:val="D638DEBE"/>
    <w:lvl w:ilvl="0" w:tplc="7576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400A9"/>
    <w:multiLevelType w:val="hybridMultilevel"/>
    <w:tmpl w:val="B93E3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E5E5D25"/>
    <w:multiLevelType w:val="hybridMultilevel"/>
    <w:tmpl w:val="50E6050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E23684"/>
    <w:multiLevelType w:val="hybridMultilevel"/>
    <w:tmpl w:val="428A0D4C"/>
    <w:lvl w:ilvl="0" w:tplc="E90CF0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BD04EC"/>
    <w:multiLevelType w:val="hybridMultilevel"/>
    <w:tmpl w:val="90E898B8"/>
    <w:lvl w:ilvl="0" w:tplc="4D226A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"/>
  </w:num>
  <w:num w:numId="5">
    <w:abstractNumId w:val="12"/>
  </w:num>
  <w:num w:numId="6">
    <w:abstractNumId w:val="5"/>
  </w:num>
  <w:num w:numId="7">
    <w:abstractNumId w:val="22"/>
  </w:num>
  <w:num w:numId="8">
    <w:abstractNumId w:val="16"/>
  </w:num>
  <w:num w:numId="9">
    <w:abstractNumId w:val="15"/>
  </w:num>
  <w:num w:numId="10">
    <w:abstractNumId w:val="7"/>
  </w:num>
  <w:num w:numId="11">
    <w:abstractNumId w:val="18"/>
  </w:num>
  <w:num w:numId="12">
    <w:abstractNumId w:val="6"/>
  </w:num>
  <w:num w:numId="13">
    <w:abstractNumId w:val="11"/>
  </w:num>
  <w:num w:numId="14">
    <w:abstractNumId w:val="4"/>
  </w:num>
  <w:num w:numId="15">
    <w:abstractNumId w:val="20"/>
  </w:num>
  <w:num w:numId="16">
    <w:abstractNumId w:val="23"/>
  </w:num>
  <w:num w:numId="17">
    <w:abstractNumId w:val="17"/>
  </w:num>
  <w:num w:numId="18">
    <w:abstractNumId w:val="9"/>
  </w:num>
  <w:num w:numId="19">
    <w:abstractNumId w:val="14"/>
  </w:num>
  <w:num w:numId="20">
    <w:abstractNumId w:val="21"/>
  </w:num>
  <w:num w:numId="21">
    <w:abstractNumId w:val="24"/>
  </w:num>
  <w:num w:numId="22">
    <w:abstractNumId w:val="8"/>
  </w:num>
  <w:num w:numId="23">
    <w:abstractNumId w:val="13"/>
  </w:num>
  <w:num w:numId="24">
    <w:abstractNumId w:val="10"/>
  </w:num>
  <w:num w:numId="2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linkStyl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06"/>
    <w:rsid w:val="00015432"/>
    <w:rsid w:val="00027BB0"/>
    <w:rsid w:val="000359A9"/>
    <w:rsid w:val="000375F6"/>
    <w:rsid w:val="0004059D"/>
    <w:rsid w:val="00042D4C"/>
    <w:rsid w:val="0005412F"/>
    <w:rsid w:val="00081B50"/>
    <w:rsid w:val="0009001F"/>
    <w:rsid w:val="00091DDB"/>
    <w:rsid w:val="000A5C54"/>
    <w:rsid w:val="000B4BE1"/>
    <w:rsid w:val="000B57EE"/>
    <w:rsid w:val="000B783A"/>
    <w:rsid w:val="000F0AFA"/>
    <w:rsid w:val="00106844"/>
    <w:rsid w:val="00117F75"/>
    <w:rsid w:val="00167C51"/>
    <w:rsid w:val="00192FCF"/>
    <w:rsid w:val="001B4D76"/>
    <w:rsid w:val="001F1195"/>
    <w:rsid w:val="00220AF2"/>
    <w:rsid w:val="00227363"/>
    <w:rsid w:val="00233B7C"/>
    <w:rsid w:val="00234175"/>
    <w:rsid w:val="00234402"/>
    <w:rsid w:val="00244A84"/>
    <w:rsid w:val="00246838"/>
    <w:rsid w:val="00267459"/>
    <w:rsid w:val="0028152E"/>
    <w:rsid w:val="002E598C"/>
    <w:rsid w:val="002F0383"/>
    <w:rsid w:val="002F29DE"/>
    <w:rsid w:val="00312AF1"/>
    <w:rsid w:val="00316D69"/>
    <w:rsid w:val="00321856"/>
    <w:rsid w:val="00332645"/>
    <w:rsid w:val="00346C8B"/>
    <w:rsid w:val="0036141C"/>
    <w:rsid w:val="003727DB"/>
    <w:rsid w:val="003935A1"/>
    <w:rsid w:val="003A1565"/>
    <w:rsid w:val="003D6255"/>
    <w:rsid w:val="003F4B44"/>
    <w:rsid w:val="003F694A"/>
    <w:rsid w:val="003F6AD2"/>
    <w:rsid w:val="0041506C"/>
    <w:rsid w:val="00416BDE"/>
    <w:rsid w:val="004512C1"/>
    <w:rsid w:val="00471F62"/>
    <w:rsid w:val="004978DE"/>
    <w:rsid w:val="004A27E6"/>
    <w:rsid w:val="004E29AF"/>
    <w:rsid w:val="00504FD4"/>
    <w:rsid w:val="00534E33"/>
    <w:rsid w:val="00561B01"/>
    <w:rsid w:val="00581B87"/>
    <w:rsid w:val="005875B0"/>
    <w:rsid w:val="005A6FDC"/>
    <w:rsid w:val="005A72C8"/>
    <w:rsid w:val="005A79DF"/>
    <w:rsid w:val="005C1598"/>
    <w:rsid w:val="005E1F84"/>
    <w:rsid w:val="005F4F03"/>
    <w:rsid w:val="005F7A6C"/>
    <w:rsid w:val="00602DFE"/>
    <w:rsid w:val="00616E3C"/>
    <w:rsid w:val="006927C7"/>
    <w:rsid w:val="006A6F08"/>
    <w:rsid w:val="006B1EA3"/>
    <w:rsid w:val="006B4DD5"/>
    <w:rsid w:val="006D0878"/>
    <w:rsid w:val="00702A81"/>
    <w:rsid w:val="00740EF4"/>
    <w:rsid w:val="00755C99"/>
    <w:rsid w:val="007807BF"/>
    <w:rsid w:val="0078541F"/>
    <w:rsid w:val="007A7117"/>
    <w:rsid w:val="007B45FB"/>
    <w:rsid w:val="00803DE3"/>
    <w:rsid w:val="00847944"/>
    <w:rsid w:val="00851A4B"/>
    <w:rsid w:val="00894835"/>
    <w:rsid w:val="008F49C9"/>
    <w:rsid w:val="00926BD6"/>
    <w:rsid w:val="009458E6"/>
    <w:rsid w:val="00967C7A"/>
    <w:rsid w:val="0098340B"/>
    <w:rsid w:val="009867F2"/>
    <w:rsid w:val="009958FE"/>
    <w:rsid w:val="00A1771A"/>
    <w:rsid w:val="00A337D2"/>
    <w:rsid w:val="00A85784"/>
    <w:rsid w:val="00A86025"/>
    <w:rsid w:val="00A86C70"/>
    <w:rsid w:val="00AA4D21"/>
    <w:rsid w:val="00AC658B"/>
    <w:rsid w:val="00AF2EC2"/>
    <w:rsid w:val="00B431BB"/>
    <w:rsid w:val="00B45BB1"/>
    <w:rsid w:val="00B4744B"/>
    <w:rsid w:val="00B56C29"/>
    <w:rsid w:val="00B57342"/>
    <w:rsid w:val="00B657E4"/>
    <w:rsid w:val="00BA634C"/>
    <w:rsid w:val="00BA744C"/>
    <w:rsid w:val="00BC76D6"/>
    <w:rsid w:val="00BF3D4F"/>
    <w:rsid w:val="00C0726B"/>
    <w:rsid w:val="00C20F0F"/>
    <w:rsid w:val="00C4719D"/>
    <w:rsid w:val="00C52878"/>
    <w:rsid w:val="00C57542"/>
    <w:rsid w:val="00C621F2"/>
    <w:rsid w:val="00C91260"/>
    <w:rsid w:val="00CA4508"/>
    <w:rsid w:val="00CB5E53"/>
    <w:rsid w:val="00CC0A7D"/>
    <w:rsid w:val="00CD4B41"/>
    <w:rsid w:val="00CE011F"/>
    <w:rsid w:val="00D00BF5"/>
    <w:rsid w:val="00D01CD5"/>
    <w:rsid w:val="00D3028C"/>
    <w:rsid w:val="00D34E56"/>
    <w:rsid w:val="00D5305C"/>
    <w:rsid w:val="00D63137"/>
    <w:rsid w:val="00D63A2C"/>
    <w:rsid w:val="00DD3BDC"/>
    <w:rsid w:val="00E14EFF"/>
    <w:rsid w:val="00E61DFF"/>
    <w:rsid w:val="00E640C8"/>
    <w:rsid w:val="00E82B44"/>
    <w:rsid w:val="00EA43DD"/>
    <w:rsid w:val="00EE0777"/>
    <w:rsid w:val="00EE7FE2"/>
    <w:rsid w:val="00F02B71"/>
    <w:rsid w:val="00F10006"/>
    <w:rsid w:val="00F262A9"/>
    <w:rsid w:val="00F31290"/>
    <w:rsid w:val="00F3560B"/>
    <w:rsid w:val="00F738E9"/>
    <w:rsid w:val="00F746A9"/>
    <w:rsid w:val="00F84FE8"/>
    <w:rsid w:val="00F904A7"/>
    <w:rsid w:val="00F91F27"/>
    <w:rsid w:val="00FB634B"/>
    <w:rsid w:val="00FE56F9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004F"/>
  <w15:chartTrackingRefBased/>
  <w15:docId w15:val="{FF135702-85D0-473C-8232-8D6D412F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561B01"/>
  </w:style>
  <w:style w:type="paragraph" w:styleId="1">
    <w:name w:val="heading 1"/>
    <w:basedOn w:val="a0"/>
    <w:next w:val="a0"/>
    <w:link w:val="10"/>
    <w:uiPriority w:val="9"/>
    <w:rsid w:val="00561B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link w:val="40"/>
    <w:uiPriority w:val="1"/>
    <w:rsid w:val="00561B01"/>
    <w:pPr>
      <w:widowControl w:val="0"/>
      <w:autoSpaceDE w:val="0"/>
      <w:autoSpaceDN w:val="0"/>
      <w:spacing w:after="0" w:line="240" w:lineRule="auto"/>
      <w:ind w:left="132"/>
      <w:outlineLvl w:val="3"/>
    </w:pPr>
    <w:rPr>
      <w:rFonts w:ascii="Calibri Light" w:eastAsia="Calibri Light" w:hAnsi="Calibri Light" w:cs="Calibri Light"/>
      <w:sz w:val="26"/>
      <w:szCs w:val="26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1B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6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61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1"/>
    <w:rsid w:val="00561B01"/>
    <w:rPr>
      <w:rFonts w:ascii="Calibri Light" w:eastAsia="Calibri Light" w:hAnsi="Calibri Light" w:cs="Calibri Light"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semiHidden/>
    <w:rsid w:val="00561B0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-">
    <w:name w:val="ВКР Глава-Раздел"/>
    <w:basedOn w:val="a4"/>
    <w:next w:val="a0"/>
    <w:link w:val="-0"/>
    <w:qFormat/>
    <w:rsid w:val="00561B01"/>
    <w:pPr>
      <w:spacing w:before="400" w:after="40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caps/>
      <w:sz w:val="28"/>
      <w:szCs w:val="28"/>
    </w:rPr>
  </w:style>
  <w:style w:type="character" w:customStyle="1" w:styleId="-0">
    <w:name w:val="ВКР Глава-Раздел Знак"/>
    <w:basedOn w:val="a5"/>
    <w:link w:val="-"/>
    <w:rsid w:val="00561B01"/>
    <w:rPr>
      <w:rFonts w:ascii="Times New Roman" w:eastAsia="Calibri" w:hAnsi="Times New Roman" w:cs="Times New Roman"/>
      <w:caps/>
      <w:spacing w:val="-10"/>
      <w:kern w:val="28"/>
      <w:sz w:val="28"/>
      <w:szCs w:val="28"/>
    </w:rPr>
  </w:style>
  <w:style w:type="paragraph" w:styleId="a4">
    <w:name w:val="Title"/>
    <w:basedOn w:val="a0"/>
    <w:next w:val="a0"/>
    <w:link w:val="a5"/>
    <w:uiPriority w:val="10"/>
    <w:rsid w:val="00561B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6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ВКР Заголовки таблицы"/>
    <w:basedOn w:val="a0"/>
    <w:qFormat/>
    <w:rsid w:val="00561B01"/>
    <w:pPr>
      <w:spacing w:after="0" w:line="240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">
    <w:name w:val="ВКР Литература"/>
    <w:basedOn w:val="a0"/>
    <w:link w:val="a7"/>
    <w:qFormat/>
    <w:rsid w:val="00561B01"/>
    <w:pPr>
      <w:numPr>
        <w:ilvl w:val="1"/>
        <w:numId w:val="1"/>
      </w:numPr>
      <w:spacing w:after="0" w:line="360" w:lineRule="auto"/>
      <w:ind w:left="1066" w:hanging="357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ВКР Литература Знак"/>
    <w:basedOn w:val="a1"/>
    <w:link w:val="a"/>
    <w:rsid w:val="00561B01"/>
    <w:rPr>
      <w:rFonts w:ascii="Times New Roman" w:hAnsi="Times New Roman" w:cs="Times New Roman"/>
      <w:sz w:val="28"/>
      <w:szCs w:val="28"/>
    </w:rPr>
  </w:style>
  <w:style w:type="paragraph" w:customStyle="1" w:styleId="a8">
    <w:name w:val="ВКР Название таблицы"/>
    <w:basedOn w:val="a0"/>
    <w:link w:val="a9"/>
    <w:qFormat/>
    <w:rsid w:val="00561B01"/>
    <w:pPr>
      <w:keepNext/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ВКР Название таблицы Знак"/>
    <w:basedOn w:val="a1"/>
    <w:link w:val="a8"/>
    <w:rsid w:val="00561B01"/>
    <w:rPr>
      <w:rFonts w:ascii="Times New Roman" w:hAnsi="Times New Roman" w:cs="Times New Roman"/>
      <w:sz w:val="28"/>
      <w:szCs w:val="28"/>
    </w:rPr>
  </w:style>
  <w:style w:type="paragraph" w:customStyle="1" w:styleId="aa">
    <w:name w:val="ВКР Обычный"/>
    <w:basedOn w:val="a0"/>
    <w:link w:val="ab"/>
    <w:qFormat/>
    <w:rsid w:val="00561B01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ВКР Обычный Знак"/>
    <w:basedOn w:val="a1"/>
    <w:link w:val="aa"/>
    <w:rsid w:val="00561B01"/>
    <w:rPr>
      <w:rFonts w:ascii="Times New Roman" w:hAnsi="Times New Roman" w:cs="Times New Roman"/>
      <w:sz w:val="28"/>
      <w:szCs w:val="28"/>
    </w:rPr>
  </w:style>
  <w:style w:type="paragraph" w:customStyle="1" w:styleId="ac">
    <w:name w:val="ВКР Параграф"/>
    <w:basedOn w:val="a0"/>
    <w:next w:val="aa"/>
    <w:link w:val="ad"/>
    <w:qFormat/>
    <w:rsid w:val="00561B01"/>
    <w:pPr>
      <w:keepNext/>
      <w:spacing w:before="600" w:after="600" w:line="360" w:lineRule="auto"/>
      <w:ind w:left="709"/>
      <w:contextualSpacing/>
      <w:outlineLvl w:val="1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ВКР Параграф Знак"/>
    <w:basedOn w:val="a1"/>
    <w:link w:val="ac"/>
    <w:rsid w:val="00561B01"/>
    <w:rPr>
      <w:rFonts w:ascii="Times New Roman" w:hAnsi="Times New Roman" w:cs="Times New Roman"/>
      <w:sz w:val="28"/>
      <w:szCs w:val="28"/>
    </w:rPr>
  </w:style>
  <w:style w:type="paragraph" w:customStyle="1" w:styleId="ae">
    <w:name w:val="ВКР Пункт"/>
    <w:basedOn w:val="a0"/>
    <w:next w:val="aa"/>
    <w:link w:val="af"/>
    <w:qFormat/>
    <w:rsid w:val="00561B01"/>
    <w:pPr>
      <w:keepNext/>
      <w:spacing w:before="300" w:after="300" w:line="360" w:lineRule="auto"/>
      <w:ind w:firstLine="709"/>
      <w:outlineLvl w:val="2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ВКР Пункт Знак"/>
    <w:basedOn w:val="a1"/>
    <w:link w:val="ae"/>
    <w:rsid w:val="00561B01"/>
    <w:rPr>
      <w:rFonts w:ascii="Times New Roman" w:hAnsi="Times New Roman" w:cs="Times New Roman"/>
      <w:sz w:val="28"/>
      <w:szCs w:val="28"/>
    </w:rPr>
  </w:style>
  <w:style w:type="paragraph" w:customStyle="1" w:styleId="af0">
    <w:name w:val="ВКР Рисунок"/>
    <w:basedOn w:val="a0"/>
    <w:link w:val="af1"/>
    <w:qFormat/>
    <w:rsid w:val="00561B01"/>
    <w:pPr>
      <w:spacing w:before="240" w:after="240" w:line="360" w:lineRule="auto"/>
      <w:contextualSpacing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ВКР Рисунок Знак"/>
    <w:basedOn w:val="a1"/>
    <w:link w:val="af0"/>
    <w:rsid w:val="00561B01"/>
    <w:rPr>
      <w:rFonts w:ascii="Times New Roman" w:hAnsi="Times New Roman" w:cs="Times New Roman"/>
      <w:sz w:val="28"/>
      <w:szCs w:val="28"/>
    </w:rPr>
  </w:style>
  <w:style w:type="paragraph" w:customStyle="1" w:styleId="af2">
    <w:name w:val="ВКР Содержимое таблицы"/>
    <w:basedOn w:val="a0"/>
    <w:qFormat/>
    <w:rsid w:val="00561B01"/>
    <w:pPr>
      <w:spacing w:after="0" w:line="276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f3">
    <w:name w:val="ВКР Формула"/>
    <w:basedOn w:val="a0"/>
    <w:link w:val="af4"/>
    <w:qFormat/>
    <w:rsid w:val="00561B01"/>
    <w:pPr>
      <w:spacing w:before="120" w:after="120" w:line="360" w:lineRule="auto"/>
      <w:jc w:val="right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f4">
    <w:name w:val="ВКР Формула Знак"/>
    <w:basedOn w:val="a1"/>
    <w:link w:val="af3"/>
    <w:rsid w:val="00561B01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5">
    <w:name w:val="ВлГУ Обычный"/>
    <w:basedOn w:val="a0"/>
    <w:link w:val="af6"/>
    <w:rsid w:val="00561B01"/>
    <w:pPr>
      <w:spacing w:after="0" w:line="274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ВлГУ Обычный Знак"/>
    <w:link w:val="af5"/>
    <w:rsid w:val="00561B0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Normal (Web)"/>
    <w:basedOn w:val="a0"/>
    <w:uiPriority w:val="99"/>
    <w:semiHidden/>
    <w:unhideWhenUsed/>
    <w:rsid w:val="0056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561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61B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8">
    <w:name w:val="Strong"/>
    <w:basedOn w:val="a1"/>
    <w:uiPriority w:val="22"/>
    <w:rsid w:val="00561B01"/>
    <w:rPr>
      <w:b/>
      <w:bCs/>
    </w:rPr>
  </w:style>
  <w:style w:type="character" w:styleId="af9">
    <w:name w:val="Hyperlink"/>
    <w:basedOn w:val="a1"/>
    <w:uiPriority w:val="99"/>
    <w:unhideWhenUsed/>
    <w:rsid w:val="00561B01"/>
    <w:rPr>
      <w:color w:val="0000FF"/>
      <w:u w:val="single"/>
    </w:rPr>
  </w:style>
  <w:style w:type="paragraph" w:styleId="afa">
    <w:name w:val="List Paragraph"/>
    <w:basedOn w:val="a0"/>
    <w:uiPriority w:val="1"/>
    <w:rsid w:val="00561B01"/>
    <w:pPr>
      <w:ind w:left="720"/>
      <w:contextualSpacing/>
    </w:pPr>
  </w:style>
  <w:style w:type="paragraph" w:styleId="afb">
    <w:name w:val="header"/>
    <w:basedOn w:val="a0"/>
    <w:link w:val="afc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1"/>
    <w:link w:val="afb"/>
    <w:uiPriority w:val="99"/>
    <w:rsid w:val="00561B01"/>
  </w:style>
  <w:style w:type="paragraph" w:styleId="afd">
    <w:name w:val="footer"/>
    <w:basedOn w:val="a0"/>
    <w:link w:val="afe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561B01"/>
  </w:style>
  <w:style w:type="paragraph" w:styleId="2">
    <w:name w:val="toc 2"/>
    <w:basedOn w:val="a0"/>
    <w:next w:val="a0"/>
    <w:autoRedefine/>
    <w:uiPriority w:val="39"/>
    <w:unhideWhenUsed/>
    <w:rsid w:val="00561B01"/>
    <w:pPr>
      <w:spacing w:after="0" w:line="360" w:lineRule="auto"/>
      <w:ind w:left="142" w:firstLine="709"/>
      <w:jc w:val="both"/>
    </w:pPr>
    <w:rPr>
      <w:rFonts w:ascii="Times New Roman" w:hAnsi="Times New Roman" w:cs="Times New Roman"/>
      <w:bCs/>
      <w:sz w:val="28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561B0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caps/>
      <w:noProof/>
      <w:sz w:val="28"/>
      <w:szCs w:val="28"/>
      <w:lang w:eastAsia="ru-RU"/>
    </w:rPr>
  </w:style>
  <w:style w:type="paragraph" w:styleId="aff">
    <w:name w:val="TOC Heading"/>
    <w:basedOn w:val="1"/>
    <w:next w:val="a0"/>
    <w:uiPriority w:val="39"/>
    <w:unhideWhenUsed/>
    <w:rsid w:val="00561B01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ff0">
    <w:name w:val="Unresolved Mention"/>
    <w:basedOn w:val="a1"/>
    <w:uiPriority w:val="99"/>
    <w:semiHidden/>
    <w:unhideWhenUsed/>
    <w:rsid w:val="00561B01"/>
    <w:rPr>
      <w:color w:val="605E5C"/>
      <w:shd w:val="clear" w:color="auto" w:fill="E1DFDD"/>
    </w:rPr>
  </w:style>
  <w:style w:type="character" w:styleId="HTML1">
    <w:name w:val="HTML Keyboard"/>
    <w:basedOn w:val="a1"/>
    <w:uiPriority w:val="99"/>
    <w:semiHidden/>
    <w:unhideWhenUsed/>
    <w:rsid w:val="00561B01"/>
    <w:rPr>
      <w:rFonts w:ascii="Courier New" w:eastAsia="Times New Roman" w:hAnsi="Courier New" w:cs="Courier New"/>
      <w:sz w:val="20"/>
      <w:szCs w:val="20"/>
    </w:rPr>
  </w:style>
  <w:style w:type="paragraph" w:styleId="aff1">
    <w:name w:val="Body Text"/>
    <w:basedOn w:val="a0"/>
    <w:link w:val="aff2"/>
    <w:uiPriority w:val="1"/>
    <w:rsid w:val="00561B01"/>
    <w:pPr>
      <w:widowControl w:val="0"/>
      <w:autoSpaceDE w:val="0"/>
      <w:autoSpaceDN w:val="0"/>
      <w:spacing w:after="0" w:line="240" w:lineRule="auto"/>
      <w:ind w:left="852"/>
    </w:pPr>
    <w:rPr>
      <w:rFonts w:ascii="Consolas" w:eastAsia="Consolas" w:hAnsi="Consolas" w:cs="Consolas"/>
      <w:sz w:val="20"/>
      <w:szCs w:val="20"/>
    </w:rPr>
  </w:style>
  <w:style w:type="character" w:customStyle="1" w:styleId="aff2">
    <w:name w:val="Основной текст Знак"/>
    <w:basedOn w:val="a1"/>
    <w:link w:val="aff1"/>
    <w:uiPriority w:val="1"/>
    <w:rsid w:val="00561B01"/>
    <w:rPr>
      <w:rFonts w:ascii="Consolas" w:eastAsia="Consolas" w:hAnsi="Consolas" w:cs="Consolas"/>
      <w:sz w:val="20"/>
      <w:szCs w:val="20"/>
    </w:rPr>
  </w:style>
  <w:style w:type="character" w:customStyle="1" w:styleId="sy4">
    <w:name w:val="sy4"/>
    <w:basedOn w:val="a1"/>
    <w:rsid w:val="00561B01"/>
  </w:style>
  <w:style w:type="character" w:customStyle="1" w:styleId="sy6">
    <w:name w:val="sy6"/>
    <w:basedOn w:val="a1"/>
    <w:rsid w:val="00561B01"/>
  </w:style>
  <w:style w:type="character" w:customStyle="1" w:styleId="br0">
    <w:name w:val="br0"/>
    <w:basedOn w:val="a1"/>
    <w:rsid w:val="00561B01"/>
  </w:style>
  <w:style w:type="character" w:customStyle="1" w:styleId="sy1">
    <w:name w:val="sy1"/>
    <w:basedOn w:val="a1"/>
    <w:rsid w:val="00561B01"/>
  </w:style>
  <w:style w:type="character" w:customStyle="1" w:styleId="kw1">
    <w:name w:val="kw1"/>
    <w:basedOn w:val="a1"/>
    <w:rsid w:val="00561B01"/>
  </w:style>
  <w:style w:type="character" w:customStyle="1" w:styleId="co1">
    <w:name w:val="co1"/>
    <w:basedOn w:val="a1"/>
    <w:rsid w:val="00561B01"/>
  </w:style>
  <w:style w:type="character" w:customStyle="1" w:styleId="sth">
    <w:name w:val="st_h"/>
    <w:basedOn w:val="a1"/>
    <w:rsid w:val="00561B01"/>
  </w:style>
  <w:style w:type="character" w:customStyle="1" w:styleId="sy5">
    <w:name w:val="sy5"/>
    <w:basedOn w:val="a1"/>
    <w:rsid w:val="00561B01"/>
  </w:style>
  <w:style w:type="character" w:styleId="aff3">
    <w:name w:val="Intense Reference"/>
    <w:basedOn w:val="a1"/>
    <w:uiPriority w:val="32"/>
    <w:rsid w:val="00561B01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5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61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82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5977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9667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669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00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65744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162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238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7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86486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7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9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1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ita\Documents\&#1053;&#1072;&#1089;&#1090;&#1088;&#1072;&#1080;&#1074;&#1072;&#1077;&#1084;&#1099;&#1077;%20&#1096;&#1072;&#1073;&#1083;&#1086;&#1085;&#1099;%20Office\&#1051;&#1056;1_&#1060;&#1080;&#1083;&#1072;&#1090;&#1086;&#1074;_&#1053;_&#1040;_&#1047;&#1048;&#1057;&#1058;&#1091;&#1076;-12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77660-2089-4643-B593-37340D69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ЛР1_Филатов_Н_А_ЗИСТуд-122.dotx</Template>
  <TotalTime>629</TotalTime>
  <Pages>6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User</cp:lastModifiedBy>
  <cp:revision>269</cp:revision>
  <dcterms:created xsi:type="dcterms:W3CDTF">2023-04-30T07:41:00Z</dcterms:created>
  <dcterms:modified xsi:type="dcterms:W3CDTF">2025-01-13T16:49:00Z</dcterms:modified>
</cp:coreProperties>
</file>