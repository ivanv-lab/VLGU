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53EB" w14:textId="77777777" w:rsidR="000359A9" w:rsidRPr="000359A9" w:rsidRDefault="000359A9" w:rsidP="000359A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47A2F5E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E78108C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«Владимирский государственный университет имени</w:t>
      </w:r>
    </w:p>
    <w:p w14:paraId="0F1FBE2D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Александра Григорьевича и Николая Григорьевича Столетовых»</w:t>
      </w:r>
    </w:p>
    <w:p w14:paraId="4FCF8CCD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(</w:t>
      </w:r>
      <w:proofErr w:type="spellStart"/>
      <w:r w:rsidRPr="000359A9">
        <w:rPr>
          <w:rFonts w:ascii="Times New Roman" w:eastAsia="Calibri" w:hAnsi="Times New Roman" w:cs="Times New Roman"/>
          <w:b/>
          <w:sz w:val="28"/>
          <w:szCs w:val="28"/>
        </w:rPr>
        <w:t>ВлГУ</w:t>
      </w:r>
      <w:proofErr w:type="spellEnd"/>
      <w:r w:rsidRPr="000359A9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14:paraId="6859871C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кафедра «ИСПИ»</w:t>
      </w:r>
    </w:p>
    <w:p w14:paraId="4DA139ED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38237F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B69648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B00526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C2571A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994412F" w14:textId="203739CD" w:rsidR="000359A9" w:rsidRPr="005F4BE2" w:rsidRDefault="000359A9" w:rsidP="000359A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</w:t>
      </w:r>
      <w:r w:rsidR="005F4BE2" w:rsidRPr="005F4BE2">
        <w:rPr>
          <w:rFonts w:ascii="Times New Roman" w:eastAsia="Calibri" w:hAnsi="Times New Roman" w:cs="Times New Roman"/>
          <w:b/>
          <w:sz w:val="28"/>
          <w:szCs w:val="28"/>
        </w:rPr>
        <w:t>4</w:t>
      </w:r>
    </w:p>
    <w:p w14:paraId="07957F85" w14:textId="11883FCD" w:rsidR="000359A9" w:rsidRPr="000359A9" w:rsidRDefault="000359A9" w:rsidP="000359A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 xml:space="preserve">по дисциплине </w:t>
      </w:r>
      <w:r w:rsidR="00AA4D21" w:rsidRPr="00AA4D21">
        <w:rPr>
          <w:rFonts w:ascii="Times New Roman" w:eastAsia="Calibri" w:hAnsi="Times New Roman" w:cs="Times New Roman"/>
          <w:b/>
          <w:sz w:val="28"/>
          <w:szCs w:val="28"/>
        </w:rPr>
        <w:t>Распределенные программные системы</w:t>
      </w:r>
    </w:p>
    <w:p w14:paraId="0D49C3D2" w14:textId="0D187D23" w:rsidR="000359A9" w:rsidRPr="000359A9" w:rsidRDefault="000359A9" w:rsidP="005F7A6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на тему: «</w:t>
      </w:r>
      <w:r w:rsidR="00E61399" w:rsidRPr="00E61399">
        <w:rPr>
          <w:rFonts w:ascii="Times New Roman" w:eastAsia="Calibri" w:hAnsi="Times New Roman" w:cs="Times New Roman"/>
          <w:b/>
          <w:sz w:val="28"/>
          <w:szCs w:val="28"/>
        </w:rPr>
        <w:t>Отображение таблиц и использование библиотек компонентов в JSF-приложениях</w:t>
      </w:r>
      <w:r w:rsidRPr="000359A9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61EA1319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EB8EAE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CD98EE" w14:textId="3B62FA5F" w:rsid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2BDC49" w14:textId="30AECB31" w:rsidR="00A85784" w:rsidRDefault="00A85784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B5D524" w14:textId="77777777" w:rsidR="00A85784" w:rsidRPr="000359A9" w:rsidRDefault="00A85784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9BD7F5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B87F56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50F9DBF6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студент группы ЗИСТуд-122</w:t>
      </w:r>
    </w:p>
    <w:p w14:paraId="1C783E6B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Филатов Н. А.</w:t>
      </w:r>
    </w:p>
    <w:p w14:paraId="4BFF3E60" w14:textId="6DDEFD7C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Проверил:</w:t>
      </w:r>
    </w:p>
    <w:p w14:paraId="1A08C8DC" w14:textId="79EBAF8F" w:rsidR="000359A9" w:rsidRPr="000359A9" w:rsidRDefault="00A85784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85784">
        <w:rPr>
          <w:rFonts w:ascii="Times New Roman" w:eastAsia="Calibri" w:hAnsi="Times New Roman" w:cs="Times New Roman"/>
          <w:sz w:val="28"/>
          <w:szCs w:val="28"/>
        </w:rPr>
        <w:t>старший преподаватель каф.</w:t>
      </w:r>
      <w:r w:rsidR="000359A9" w:rsidRPr="000359A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85784">
        <w:rPr>
          <w:rFonts w:ascii="Times New Roman" w:hAnsi="Times New Roman" w:cs="Times New Roman"/>
          <w:color w:val="333333"/>
          <w:sz w:val="28"/>
          <w:szCs w:val="28"/>
        </w:rPr>
        <w:t>ИСПИ Тимофеев А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Pr="00A85784">
        <w:rPr>
          <w:rFonts w:ascii="Times New Roman" w:hAnsi="Times New Roman" w:cs="Times New Roman"/>
          <w:color w:val="333333"/>
          <w:sz w:val="28"/>
          <w:szCs w:val="28"/>
        </w:rPr>
        <w:t xml:space="preserve"> А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5E0E6D8C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A8D7497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FBEB1CD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9A0AC0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A1360D" w14:textId="442FEACF" w:rsidR="000359A9" w:rsidRDefault="000359A9" w:rsidP="000359A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Владимир 202</w:t>
      </w:r>
      <w:r w:rsidR="005F7A6C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06F46EAD" w14:textId="0038A5C6" w:rsidR="000A5C54" w:rsidRPr="0098340B" w:rsidRDefault="000A5C54" w:rsidP="0098340B">
      <w:pPr>
        <w:pStyle w:val="-"/>
      </w:pPr>
      <w:r w:rsidRPr="0098340B">
        <w:lastRenderedPageBreak/>
        <w:t>Цель работы</w:t>
      </w:r>
    </w:p>
    <w:p w14:paraId="55266A2E" w14:textId="4AB26075" w:rsidR="003F694A" w:rsidRPr="003F694A" w:rsidRDefault="009F1AAA" w:rsidP="003F694A">
      <w:pPr>
        <w:pStyle w:val="aa"/>
      </w:pPr>
      <w:r w:rsidRPr="009F1AAA">
        <w:t xml:space="preserve">Изучить расширенные возможности каркаса </w:t>
      </w:r>
      <w:proofErr w:type="spellStart"/>
      <w:r w:rsidRPr="009F1AAA">
        <w:t>JavaServer</w:t>
      </w:r>
      <w:proofErr w:type="spellEnd"/>
      <w:r w:rsidRPr="009F1AAA">
        <w:t xml:space="preserve"> </w:t>
      </w:r>
      <w:proofErr w:type="spellStart"/>
      <w:r w:rsidRPr="009F1AAA">
        <w:t>Faces</w:t>
      </w:r>
      <w:proofErr w:type="spellEnd"/>
      <w:r w:rsidRPr="009F1AAA">
        <w:t xml:space="preserve"> для разработки веб-приложений: отображение данных в виде таблиц, использование сторонних библиотек компонентов; получить навыки разработки JSF-приложения, ориентированного на табличную обработку данных.</w:t>
      </w:r>
    </w:p>
    <w:p w14:paraId="30116EB9" w14:textId="1890B8AD" w:rsidR="0005412F" w:rsidRPr="00217221" w:rsidRDefault="00AF2EC2" w:rsidP="005A72C8">
      <w:pPr>
        <w:pStyle w:val="-"/>
        <w:rPr>
          <w:lang w:val="en-US"/>
        </w:rPr>
      </w:pPr>
      <w:r>
        <w:t>Ход</w:t>
      </w:r>
      <w:r w:rsidRPr="00217221">
        <w:rPr>
          <w:lang w:val="en-US"/>
        </w:rPr>
        <w:t xml:space="preserve"> </w:t>
      </w:r>
      <w:r>
        <w:t>работы</w:t>
      </w:r>
    </w:p>
    <w:p w14:paraId="3F7B8DAA" w14:textId="77777777" w:rsidR="00217221" w:rsidRPr="00217221" w:rsidRDefault="00217221" w:rsidP="00217221">
      <w:pPr>
        <w:shd w:val="clear" w:color="auto" w:fill="2B2B2B"/>
        <w:spacing w:after="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com.example.demo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jakarta.persistence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@Entity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  <w:t>@Table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(name = 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"items"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class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@Id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  <w:t xml:space="preserve">    @GeneratedValue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(strategy =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GenerationType.</w:t>
      </w:r>
      <w:r w:rsidRPr="00217221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IDENTITY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private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Long 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id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private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name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private int 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quantity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Геттеры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и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сеттеры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Long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getId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() {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return 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id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void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setId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(Long id) {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this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id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= id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getName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() {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return 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name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void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setName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(String name) {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this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name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= name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int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getQuantity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() {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return 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quantity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void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setQuantity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int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quantity) { </w:t>
      </w:r>
      <w:proofErr w:type="spellStart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this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quantity</w:t>
      </w:r>
      <w:proofErr w:type="spellEnd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= quantity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2BB9A999" w14:textId="01F69538" w:rsidR="00F746A9" w:rsidRDefault="00F746A9" w:rsidP="00C20F0F">
      <w:pPr>
        <w:pStyle w:val="af0"/>
        <w:rPr>
          <w:lang w:val="en-US"/>
        </w:rPr>
      </w:pPr>
    </w:p>
    <w:p w14:paraId="4602DDA1" w14:textId="77777777" w:rsidR="00217221" w:rsidRPr="00217221" w:rsidRDefault="00217221" w:rsidP="00217221">
      <w:pPr>
        <w:shd w:val="clear" w:color="auto" w:fill="2B2B2B"/>
        <w:spacing w:after="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com.example.demo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org.springframework.stereotype.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Controller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org.springframework.ui.Model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org.springframework.web.bind.annotation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lastRenderedPageBreak/>
        <w:br/>
        <w:t xml:space="preserve">import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java.util.List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java.util.Optional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lombok.extern.slf4j.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Slf4j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org.springframework.web.bind.annotation.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GetMapping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@Slf4j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  <w:t>@Controller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class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ItemController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private final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ItemRepository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itemRepository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public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ItemController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ItemRepository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itemRepository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this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itemRepository</w:t>
      </w:r>
      <w:proofErr w:type="spellEnd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=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itemRepository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@GetMapping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"/items"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showItems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(Model model)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List&lt;Item&gt; items =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itemRepository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.findAll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model.addAttribute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"items"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items)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return 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"items"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@GetMapping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"/items/edit/{id}"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editItem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 xml:space="preserve">@PathVariable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Long id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Model model)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Optional&lt;Item&gt; item =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itemRepository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.findById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(id)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if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item.isPresent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model.addAttribute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"item"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item.get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return 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editItem</w:t>
      </w:r>
      <w:proofErr w:type="spellEnd"/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else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return 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"redirect:/items"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@PostMapping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"/items/update"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updateItem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 xml:space="preserve">@ModelAttribute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 item)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itemRepository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.save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(item)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return 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"redirect:/items"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@PostMapping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"/items/delete"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lastRenderedPageBreak/>
        <w:t xml:space="preserve">   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17221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deleteItems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217221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 xml:space="preserve">@RequestParam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List&lt;Long&gt; ids)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itemRepository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.deleteAllById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(ids)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return </w:t>
      </w:r>
      <w:r w:rsidRPr="00217221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"redirect:/items"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6BC72C61" w14:textId="1FCDD2C0" w:rsidR="00217221" w:rsidRDefault="00217221" w:rsidP="00C20F0F">
      <w:pPr>
        <w:pStyle w:val="af0"/>
        <w:rPr>
          <w:lang w:val="en-US"/>
        </w:rPr>
      </w:pPr>
    </w:p>
    <w:p w14:paraId="7F273E8A" w14:textId="77777777" w:rsidR="00217221" w:rsidRPr="00217221" w:rsidRDefault="00217221" w:rsidP="00217221">
      <w:pPr>
        <w:shd w:val="clear" w:color="auto" w:fill="2B2B2B"/>
        <w:spacing w:after="24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com.</w:t>
      </w:r>
      <w:proofErr w:type="gram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example.demo</w:t>
      </w:r>
      <w:proofErr w:type="spellEnd"/>
      <w:proofErr w:type="gram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org.springframework.data.jpa.repository.JpaRepository</w:t>
      </w:r>
      <w:proofErr w:type="spellEnd"/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public interface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ItemRepository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extends </w:t>
      </w:r>
      <w:proofErr w:type="spellStart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JpaRepository</w:t>
      </w:r>
      <w:proofErr w:type="spellEnd"/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&lt;Item</w:t>
      </w:r>
      <w:r w:rsidRPr="00217221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Long&gt; {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361AE458" w14:textId="1F972221" w:rsidR="00217221" w:rsidRDefault="00217221" w:rsidP="00C20F0F">
      <w:pPr>
        <w:pStyle w:val="af0"/>
        <w:rPr>
          <w:lang w:val="en-US"/>
        </w:rPr>
      </w:pPr>
    </w:p>
    <w:p w14:paraId="7E94E8C7" w14:textId="77777777" w:rsidR="00217221" w:rsidRPr="00217221" w:rsidRDefault="00217221" w:rsidP="00217221">
      <w:pPr>
        <w:shd w:val="clear" w:color="auto" w:fill="2B2B2B"/>
        <w:spacing w:after="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&lt;!DOCTYPE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html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&lt;html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lang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proofErr w:type="spellStart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en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" </w:t>
      </w:r>
      <w:proofErr w:type="spellStart"/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xmlns:</w:t>
      </w:r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="http://www.thymeleaf.org"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&lt;head&gt;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&lt;meta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charset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="UTF-8"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&lt;title&gt;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Items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&lt;/title&gt;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&lt;link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href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="https://cdn.jsdelivr.net/npm/bootstrap@5.0.2/dist/css/bootstrap.min.css" </w:t>
      </w:r>
      <w:proofErr w:type="spellStart"/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rel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="stylesheet"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&lt;/head&gt;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&lt;body&gt;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&lt;div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="container"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&lt;h1&gt;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Items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&lt;/h1&gt;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&lt;form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action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="/items/delete"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method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="post"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&lt;table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="table"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thead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&lt;tr&gt;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    &lt;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th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Select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th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&gt;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&lt;!--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Колонка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для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выбора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--&gt;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    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th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Name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th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    &lt;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th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Quantity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th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&lt;/tr&gt;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&lt;/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thead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tbody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&lt;tr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:each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item : ${items}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    &lt;td&gt;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        &lt;input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="checkbox"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name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="ids"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:value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${item.id}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&gt;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&lt;!-- </w:t>
      </w:r>
      <w:proofErr w:type="spellStart"/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Чекбокс</w:t>
      </w:r>
      <w:proofErr w:type="spellEnd"/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для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выбора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строки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--&gt;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lastRenderedPageBreak/>
        <w:t xml:space="preserve">                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&lt;/td&gt;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    &lt;td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:text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${item.name}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&gt;&lt;/td&gt;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    &lt;td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:text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${</w:t>
      </w:r>
      <w:proofErr w:type="spellStart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item.quantity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}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&gt;&lt;/td&gt;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    &lt;td&gt;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        &lt;a </w:t>
      </w:r>
      <w:proofErr w:type="spellStart"/>
      <w:r w:rsidRPr="00217221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:href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@{/items/edit/{id}(id=${item.id})}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"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proofErr w:type="spellStart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btn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 </w:t>
      </w:r>
      <w:proofErr w:type="spellStart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btn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-primary"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Edit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&lt;/a&gt;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&lt;!--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Ссылка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для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редактирования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--&gt;</w:t>
      </w:r>
      <w:r w:rsidRPr="00217221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    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&lt;/td&gt;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&lt;/tr&gt;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&lt;/</w:t>
      </w:r>
      <w:proofErr w:type="spellStart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tbody</w:t>
      </w:r>
      <w:proofErr w:type="spellEnd"/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&lt;/table&gt;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&lt;button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="submit" </w:t>
      </w:r>
      <w:r w:rsidRPr="00217221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proofErr w:type="spellStart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btn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 </w:t>
      </w:r>
      <w:proofErr w:type="spellStart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btn</w:t>
      </w:r>
      <w:proofErr w:type="spellEnd"/>
      <w:r w:rsidRPr="00217221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-danger"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217221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Delete Selected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&lt;/button&gt;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&lt;/form&gt;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&lt;/div&gt;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&lt;/body&gt;</w:t>
      </w:r>
      <w:r w:rsidRPr="00217221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&lt;/html&gt;</w:t>
      </w:r>
    </w:p>
    <w:p w14:paraId="04051858" w14:textId="2141192B" w:rsidR="00217221" w:rsidRDefault="00217221" w:rsidP="00C20F0F">
      <w:pPr>
        <w:pStyle w:val="af0"/>
        <w:rPr>
          <w:lang w:val="en-US"/>
        </w:rPr>
      </w:pPr>
    </w:p>
    <w:p w14:paraId="10A2125C" w14:textId="77777777" w:rsidR="00883B9C" w:rsidRPr="00883B9C" w:rsidRDefault="00883B9C" w:rsidP="00883B9C">
      <w:pPr>
        <w:shd w:val="clear" w:color="auto" w:fill="2B2B2B"/>
        <w:spacing w:after="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&lt;!DOCTYPE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html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&lt;html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lang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proofErr w:type="spellStart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en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" </w:t>
      </w:r>
      <w:proofErr w:type="spellStart"/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xmlns:</w:t>
      </w:r>
      <w:r w:rsidRPr="00883B9C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="http://www.thymeleaf.org"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&lt;head&gt;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&lt;meta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charset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="UTF-8"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&lt;title&gt;</w:t>
      </w:r>
      <w:r w:rsidRPr="00883B9C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Edit Item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&lt;/title&gt;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&lt;link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href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="https://cdn.jsdelivr.net/npm/bootstrap@5.0.2/dist/css/bootstrap.min.css" </w:t>
      </w:r>
      <w:proofErr w:type="spellStart"/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rel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="stylesheet"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&lt;/head&gt;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&lt;body&gt;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&lt;div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="container"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&lt;h1&gt;</w:t>
      </w:r>
      <w:r w:rsidRPr="00883B9C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Edit Item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&lt;/h1&gt;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&lt;form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action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="/items/update"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method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="post"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&lt;input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="hidden"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name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="id" </w:t>
      </w:r>
      <w:proofErr w:type="spellStart"/>
      <w:r w:rsidRPr="00883B9C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:value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${item.id}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&gt; </w:t>
      </w:r>
      <w:r w:rsidRPr="00883B9C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&lt;!-- </w:t>
      </w:r>
      <w:r w:rsidRPr="00883B9C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Скрытое</w:t>
      </w:r>
      <w:r w:rsidRPr="00883B9C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883B9C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поле</w:t>
      </w:r>
      <w:r w:rsidRPr="00883B9C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883B9C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для</w:t>
      </w:r>
      <w:r w:rsidRPr="00883B9C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ID --&gt;</w:t>
      </w:r>
      <w:r w:rsidRPr="00883B9C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&lt;div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="form-group"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&lt;label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for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="name"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Name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&lt;/label&gt;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&lt;input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="text"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="form-control"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id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="name"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name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="name" </w:t>
      </w:r>
      <w:proofErr w:type="spellStart"/>
      <w:r w:rsidRPr="00883B9C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:value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${item.name}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&lt;/div&gt;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&lt;div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="form-group"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&lt;label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for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="quantity"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Quantity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&lt;/label&gt;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    &lt;input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="number"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="form-control"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id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="quantity"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name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="quantity" </w:t>
      </w:r>
      <w:proofErr w:type="spellStart"/>
      <w:r w:rsidRPr="00883B9C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th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:value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${</w:t>
      </w:r>
      <w:proofErr w:type="spellStart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item.quantity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shd w:val="clear" w:color="auto" w:fill="364135"/>
          <w:lang w:val="en-US" w:eastAsia="ru-RU"/>
        </w:rPr>
        <w:t>}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    &lt;/div&gt;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lastRenderedPageBreak/>
        <w:t xml:space="preserve">        &lt;button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="submit" </w:t>
      </w:r>
      <w:r w:rsidRPr="00883B9C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class</w:t>
      </w:r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</w:t>
      </w:r>
      <w:proofErr w:type="spellStart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btn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 </w:t>
      </w:r>
      <w:proofErr w:type="spellStart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btn</w:t>
      </w:r>
      <w:proofErr w:type="spellEnd"/>
      <w:r w:rsidRPr="00883B9C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-primary"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883B9C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Save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&lt;/button&gt;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&lt;/form&gt;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&lt;/div&gt;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&lt;/body&gt;</w:t>
      </w:r>
      <w:r w:rsidRPr="00883B9C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&lt;/html&gt;</w:t>
      </w:r>
    </w:p>
    <w:p w14:paraId="596F4C74" w14:textId="1CEC70A1" w:rsidR="00883B9C" w:rsidRPr="0062193B" w:rsidRDefault="00EC3D30" w:rsidP="0062193B">
      <w:pPr>
        <w:pStyle w:val="af0"/>
      </w:pPr>
      <w:r w:rsidRPr="0062193B">
        <w:drawing>
          <wp:inline distT="0" distB="0" distL="0" distR="0" wp14:anchorId="64B503E9" wp14:editId="5045B2E2">
            <wp:extent cx="5940425" cy="2793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C87D" w14:textId="7EC2B4D4" w:rsidR="0078541F" w:rsidRPr="0062193B" w:rsidRDefault="0078541F" w:rsidP="0062193B">
      <w:pPr>
        <w:pStyle w:val="af0"/>
      </w:pPr>
    </w:p>
    <w:p w14:paraId="0EA0166A" w14:textId="77777777" w:rsidR="0062193B" w:rsidRPr="0062193B" w:rsidRDefault="0062193B" w:rsidP="0062193B">
      <w:pPr>
        <w:pStyle w:val="af0"/>
      </w:pPr>
    </w:p>
    <w:p w14:paraId="70BDBF5F" w14:textId="0B56046C" w:rsidR="0078541F" w:rsidRPr="0062193B" w:rsidRDefault="00EC3D30" w:rsidP="0062193B">
      <w:pPr>
        <w:pStyle w:val="af0"/>
      </w:pPr>
      <w:r w:rsidRPr="0062193B">
        <w:drawing>
          <wp:inline distT="0" distB="0" distL="0" distR="0" wp14:anchorId="0B6B091B" wp14:editId="3EA2EC74">
            <wp:extent cx="5940425" cy="27984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5462" w14:textId="1553F166" w:rsidR="00EC3D30" w:rsidRPr="0062193B" w:rsidRDefault="0062193B" w:rsidP="0062193B">
      <w:pPr>
        <w:pStyle w:val="af0"/>
      </w:pPr>
      <w:r w:rsidRPr="0062193B">
        <w:lastRenderedPageBreak/>
        <w:drawing>
          <wp:inline distT="0" distB="0" distL="0" distR="0" wp14:anchorId="506088B5" wp14:editId="02910DAD">
            <wp:extent cx="5940425" cy="20542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DFA7" w14:textId="72F18574" w:rsidR="00C20F0F" w:rsidRPr="00B431BB" w:rsidRDefault="0062193B" w:rsidP="0062193B">
      <w:pPr>
        <w:pStyle w:val="af0"/>
        <w:rPr>
          <w:lang w:val="en-US"/>
        </w:rPr>
      </w:pPr>
      <w:r w:rsidRPr="0062193B">
        <w:drawing>
          <wp:inline distT="0" distB="0" distL="0" distR="0" wp14:anchorId="7CEEA162" wp14:editId="69B239B0">
            <wp:extent cx="4542857" cy="22952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9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0A28C8" wp14:editId="67EB8276">
            <wp:extent cx="5940425" cy="20796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C104" w14:textId="0C45CA2D" w:rsidR="000A5C54" w:rsidRPr="00D34E56" w:rsidRDefault="000A5C54" w:rsidP="00B45BB1">
      <w:pPr>
        <w:pStyle w:val="-"/>
      </w:pPr>
      <w:r>
        <w:t>Вывод</w:t>
      </w:r>
    </w:p>
    <w:p w14:paraId="10AAA2AF" w14:textId="3699A003" w:rsidR="00246838" w:rsidRPr="00246838" w:rsidRDefault="000A5C54" w:rsidP="0062193B">
      <w:pPr>
        <w:pStyle w:val="aa"/>
      </w:pPr>
      <w:r>
        <w:t>В</w:t>
      </w:r>
      <w:r w:rsidRPr="00D34E56">
        <w:t xml:space="preserve"> </w:t>
      </w:r>
      <w:r>
        <w:t>ходе</w:t>
      </w:r>
      <w:r w:rsidRPr="00D34E56">
        <w:t xml:space="preserve"> </w:t>
      </w:r>
      <w:r>
        <w:t>выполнения</w:t>
      </w:r>
      <w:r w:rsidRPr="00D34E56">
        <w:t xml:space="preserve"> </w:t>
      </w:r>
      <w:r>
        <w:t>данной</w:t>
      </w:r>
      <w:r w:rsidRPr="00D34E56">
        <w:t xml:space="preserve"> </w:t>
      </w:r>
      <w:r>
        <w:t>лабораторной</w:t>
      </w:r>
      <w:r w:rsidRPr="00D34E56">
        <w:t xml:space="preserve"> </w:t>
      </w:r>
      <w:r>
        <w:t>работы</w:t>
      </w:r>
      <w:r w:rsidRPr="00D34E56">
        <w:t xml:space="preserve"> </w:t>
      </w:r>
      <w:r>
        <w:t>я</w:t>
      </w:r>
      <w:r w:rsidRPr="00D34E56">
        <w:t xml:space="preserve"> </w:t>
      </w:r>
      <w:r w:rsidR="003E129B">
        <w:t>и</w:t>
      </w:r>
      <w:r w:rsidR="003E129B" w:rsidRPr="009F1AAA">
        <w:t>зучи</w:t>
      </w:r>
      <w:r w:rsidR="003E129B">
        <w:t>л</w:t>
      </w:r>
      <w:r w:rsidR="003E129B" w:rsidRPr="009F1AAA">
        <w:t xml:space="preserve"> расширенные возможности каркаса </w:t>
      </w:r>
      <w:proofErr w:type="spellStart"/>
      <w:r w:rsidR="003E129B" w:rsidRPr="009F1AAA">
        <w:t>JavaServer</w:t>
      </w:r>
      <w:proofErr w:type="spellEnd"/>
      <w:r w:rsidR="003E129B" w:rsidRPr="009F1AAA">
        <w:t xml:space="preserve"> </w:t>
      </w:r>
      <w:proofErr w:type="spellStart"/>
      <w:r w:rsidR="003E129B" w:rsidRPr="009F1AAA">
        <w:t>Faces</w:t>
      </w:r>
      <w:proofErr w:type="spellEnd"/>
      <w:r w:rsidR="003E129B" w:rsidRPr="009F1AAA">
        <w:t xml:space="preserve"> для разработки веб-приложений: отображение данных в виде таблиц, использование сторонних библиотек компонентов; получи</w:t>
      </w:r>
      <w:r w:rsidR="003E129B">
        <w:t>л</w:t>
      </w:r>
      <w:r w:rsidR="003E129B" w:rsidRPr="009F1AAA">
        <w:t xml:space="preserve"> навыки разработки JSF-приложения, ориентированного на табличную обработку данных.</w:t>
      </w:r>
    </w:p>
    <w:sectPr w:rsidR="00246838" w:rsidRPr="00246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549E8D8E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3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137D71"/>
    <w:multiLevelType w:val="hybridMultilevel"/>
    <w:tmpl w:val="46E66766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3470B8"/>
    <w:multiLevelType w:val="hybridMultilevel"/>
    <w:tmpl w:val="15E424A4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165E97"/>
    <w:multiLevelType w:val="hybridMultilevel"/>
    <w:tmpl w:val="B3D68A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C262D"/>
    <w:multiLevelType w:val="hybridMultilevel"/>
    <w:tmpl w:val="929CEB4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D1C390C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292595"/>
    <w:multiLevelType w:val="hybridMultilevel"/>
    <w:tmpl w:val="0BECB1BA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DA60D5"/>
    <w:multiLevelType w:val="hybridMultilevel"/>
    <w:tmpl w:val="30F48660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A2A34"/>
    <w:multiLevelType w:val="hybridMultilevel"/>
    <w:tmpl w:val="6F347D42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68006F"/>
    <w:multiLevelType w:val="hybridMultilevel"/>
    <w:tmpl w:val="9CAC0C6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0F56A8E"/>
    <w:multiLevelType w:val="hybridMultilevel"/>
    <w:tmpl w:val="3636322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651B28"/>
    <w:multiLevelType w:val="hybridMultilevel"/>
    <w:tmpl w:val="E1947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2197C"/>
    <w:multiLevelType w:val="hybridMultilevel"/>
    <w:tmpl w:val="B64E59DC"/>
    <w:lvl w:ilvl="0" w:tplc="5E181B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3AEB1639"/>
    <w:multiLevelType w:val="hybridMultilevel"/>
    <w:tmpl w:val="CCFC891E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2F35F2"/>
    <w:multiLevelType w:val="hybridMultilevel"/>
    <w:tmpl w:val="2EF2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E1E61"/>
    <w:multiLevelType w:val="hybridMultilevel"/>
    <w:tmpl w:val="5CAA3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162D8E"/>
    <w:multiLevelType w:val="hybridMultilevel"/>
    <w:tmpl w:val="D71AC1F8"/>
    <w:lvl w:ilvl="0" w:tplc="A17EDE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558473AF"/>
    <w:multiLevelType w:val="hybridMultilevel"/>
    <w:tmpl w:val="ABBE371A"/>
    <w:lvl w:ilvl="0" w:tplc="A17EDE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8212EBC"/>
    <w:multiLevelType w:val="hybridMultilevel"/>
    <w:tmpl w:val="0C1265F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4CC4225"/>
    <w:multiLevelType w:val="hybridMultilevel"/>
    <w:tmpl w:val="A8F6544A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6A33EB"/>
    <w:multiLevelType w:val="hybridMultilevel"/>
    <w:tmpl w:val="047441D6"/>
    <w:lvl w:ilvl="0" w:tplc="5E181B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9CC7B63"/>
    <w:multiLevelType w:val="hybridMultilevel"/>
    <w:tmpl w:val="D638DEBE"/>
    <w:lvl w:ilvl="0" w:tplc="7576C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400A9"/>
    <w:multiLevelType w:val="hybridMultilevel"/>
    <w:tmpl w:val="B93E3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E5E5D25"/>
    <w:multiLevelType w:val="hybridMultilevel"/>
    <w:tmpl w:val="50E60500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E23684"/>
    <w:multiLevelType w:val="hybridMultilevel"/>
    <w:tmpl w:val="428A0D4C"/>
    <w:lvl w:ilvl="0" w:tplc="E90CF07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BD04EC"/>
    <w:multiLevelType w:val="hybridMultilevel"/>
    <w:tmpl w:val="90E898B8"/>
    <w:lvl w:ilvl="0" w:tplc="4D226AB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1"/>
  </w:num>
  <w:num w:numId="5">
    <w:abstractNumId w:val="12"/>
  </w:num>
  <w:num w:numId="6">
    <w:abstractNumId w:val="5"/>
  </w:num>
  <w:num w:numId="7">
    <w:abstractNumId w:val="22"/>
  </w:num>
  <w:num w:numId="8">
    <w:abstractNumId w:val="16"/>
  </w:num>
  <w:num w:numId="9">
    <w:abstractNumId w:val="15"/>
  </w:num>
  <w:num w:numId="10">
    <w:abstractNumId w:val="7"/>
  </w:num>
  <w:num w:numId="11">
    <w:abstractNumId w:val="18"/>
  </w:num>
  <w:num w:numId="12">
    <w:abstractNumId w:val="6"/>
  </w:num>
  <w:num w:numId="13">
    <w:abstractNumId w:val="11"/>
  </w:num>
  <w:num w:numId="14">
    <w:abstractNumId w:val="4"/>
  </w:num>
  <w:num w:numId="15">
    <w:abstractNumId w:val="20"/>
  </w:num>
  <w:num w:numId="16">
    <w:abstractNumId w:val="23"/>
  </w:num>
  <w:num w:numId="17">
    <w:abstractNumId w:val="17"/>
  </w:num>
  <w:num w:numId="18">
    <w:abstractNumId w:val="9"/>
  </w:num>
  <w:num w:numId="19">
    <w:abstractNumId w:val="14"/>
  </w:num>
  <w:num w:numId="20">
    <w:abstractNumId w:val="21"/>
  </w:num>
  <w:num w:numId="21">
    <w:abstractNumId w:val="24"/>
  </w:num>
  <w:num w:numId="22">
    <w:abstractNumId w:val="8"/>
  </w:num>
  <w:num w:numId="23">
    <w:abstractNumId w:val="13"/>
  </w:num>
  <w:num w:numId="24">
    <w:abstractNumId w:val="10"/>
  </w:num>
  <w:num w:numId="2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linkStyl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06"/>
    <w:rsid w:val="00015432"/>
    <w:rsid w:val="00027BB0"/>
    <w:rsid w:val="000359A9"/>
    <w:rsid w:val="000375F6"/>
    <w:rsid w:val="0004059D"/>
    <w:rsid w:val="00042D4C"/>
    <w:rsid w:val="0005412F"/>
    <w:rsid w:val="00081B50"/>
    <w:rsid w:val="0009001F"/>
    <w:rsid w:val="00091DDB"/>
    <w:rsid w:val="000A5C54"/>
    <w:rsid w:val="000B4BE1"/>
    <w:rsid w:val="000B57EE"/>
    <w:rsid w:val="000F0AFA"/>
    <w:rsid w:val="00106844"/>
    <w:rsid w:val="00117F75"/>
    <w:rsid w:val="00192FCF"/>
    <w:rsid w:val="001B4D76"/>
    <w:rsid w:val="001F1195"/>
    <w:rsid w:val="00217221"/>
    <w:rsid w:val="00220AF2"/>
    <w:rsid w:val="00227363"/>
    <w:rsid w:val="00233B7C"/>
    <w:rsid w:val="00234175"/>
    <w:rsid w:val="00234402"/>
    <w:rsid w:val="00244A84"/>
    <w:rsid w:val="00246838"/>
    <w:rsid w:val="00267459"/>
    <w:rsid w:val="0028152E"/>
    <w:rsid w:val="002E598C"/>
    <w:rsid w:val="002F0383"/>
    <w:rsid w:val="002F29DE"/>
    <w:rsid w:val="00316D69"/>
    <w:rsid w:val="00332645"/>
    <w:rsid w:val="00346C8B"/>
    <w:rsid w:val="0036141C"/>
    <w:rsid w:val="003935A1"/>
    <w:rsid w:val="003A1565"/>
    <w:rsid w:val="003D6255"/>
    <w:rsid w:val="003E129B"/>
    <w:rsid w:val="003F4B44"/>
    <w:rsid w:val="003F694A"/>
    <w:rsid w:val="003F6AD2"/>
    <w:rsid w:val="0041506C"/>
    <w:rsid w:val="00416BDE"/>
    <w:rsid w:val="004512C1"/>
    <w:rsid w:val="00471F62"/>
    <w:rsid w:val="004978DE"/>
    <w:rsid w:val="004A27E6"/>
    <w:rsid w:val="004E29AF"/>
    <w:rsid w:val="00504FD4"/>
    <w:rsid w:val="00534E33"/>
    <w:rsid w:val="00561B01"/>
    <w:rsid w:val="00581B87"/>
    <w:rsid w:val="005875B0"/>
    <w:rsid w:val="005A6FDC"/>
    <w:rsid w:val="005A72C8"/>
    <w:rsid w:val="005A79DF"/>
    <w:rsid w:val="005C1598"/>
    <w:rsid w:val="005E1F84"/>
    <w:rsid w:val="005F4BE2"/>
    <w:rsid w:val="005F4F03"/>
    <w:rsid w:val="005F7A6C"/>
    <w:rsid w:val="00602DFE"/>
    <w:rsid w:val="00616E3C"/>
    <w:rsid w:val="0062193B"/>
    <w:rsid w:val="006927C7"/>
    <w:rsid w:val="006A6F08"/>
    <w:rsid w:val="006B1EA3"/>
    <w:rsid w:val="006B4DD5"/>
    <w:rsid w:val="006D0878"/>
    <w:rsid w:val="00702A81"/>
    <w:rsid w:val="00740EF4"/>
    <w:rsid w:val="00755C99"/>
    <w:rsid w:val="007807BF"/>
    <w:rsid w:val="0078541F"/>
    <w:rsid w:val="007A7117"/>
    <w:rsid w:val="007B45FB"/>
    <w:rsid w:val="00803DE3"/>
    <w:rsid w:val="00847944"/>
    <w:rsid w:val="00851A4B"/>
    <w:rsid w:val="00883B9C"/>
    <w:rsid w:val="00894835"/>
    <w:rsid w:val="008F49C9"/>
    <w:rsid w:val="00926BD6"/>
    <w:rsid w:val="009458E6"/>
    <w:rsid w:val="00967C7A"/>
    <w:rsid w:val="0098340B"/>
    <w:rsid w:val="009867F2"/>
    <w:rsid w:val="009958FE"/>
    <w:rsid w:val="009F1AAA"/>
    <w:rsid w:val="00A123C4"/>
    <w:rsid w:val="00A1771A"/>
    <w:rsid w:val="00A337D2"/>
    <w:rsid w:val="00A85784"/>
    <w:rsid w:val="00A86025"/>
    <w:rsid w:val="00A86C70"/>
    <w:rsid w:val="00AA4D21"/>
    <w:rsid w:val="00AC658B"/>
    <w:rsid w:val="00AF2EC2"/>
    <w:rsid w:val="00B431BB"/>
    <w:rsid w:val="00B45BB1"/>
    <w:rsid w:val="00B4744B"/>
    <w:rsid w:val="00B56C29"/>
    <w:rsid w:val="00B57342"/>
    <w:rsid w:val="00B657E4"/>
    <w:rsid w:val="00BA634C"/>
    <w:rsid w:val="00BA744C"/>
    <w:rsid w:val="00BC76D6"/>
    <w:rsid w:val="00BF3D4F"/>
    <w:rsid w:val="00C0726B"/>
    <w:rsid w:val="00C20F0F"/>
    <w:rsid w:val="00C4719D"/>
    <w:rsid w:val="00C52878"/>
    <w:rsid w:val="00C57542"/>
    <w:rsid w:val="00C621F2"/>
    <w:rsid w:val="00C91260"/>
    <w:rsid w:val="00CA4508"/>
    <w:rsid w:val="00CB5E53"/>
    <w:rsid w:val="00CC0A7D"/>
    <w:rsid w:val="00CD4B41"/>
    <w:rsid w:val="00CE011F"/>
    <w:rsid w:val="00D00BF5"/>
    <w:rsid w:val="00D01CD5"/>
    <w:rsid w:val="00D3028C"/>
    <w:rsid w:val="00D34E56"/>
    <w:rsid w:val="00D5305C"/>
    <w:rsid w:val="00D63137"/>
    <w:rsid w:val="00D63A2C"/>
    <w:rsid w:val="00DD3BDC"/>
    <w:rsid w:val="00E14EFF"/>
    <w:rsid w:val="00E61399"/>
    <w:rsid w:val="00E61DFF"/>
    <w:rsid w:val="00E640C8"/>
    <w:rsid w:val="00E82B44"/>
    <w:rsid w:val="00EA43DD"/>
    <w:rsid w:val="00EC3D30"/>
    <w:rsid w:val="00EE0777"/>
    <w:rsid w:val="00EE7FE2"/>
    <w:rsid w:val="00F02B71"/>
    <w:rsid w:val="00F10006"/>
    <w:rsid w:val="00F262A9"/>
    <w:rsid w:val="00F31290"/>
    <w:rsid w:val="00F3560B"/>
    <w:rsid w:val="00F738E9"/>
    <w:rsid w:val="00F746A9"/>
    <w:rsid w:val="00F84FE8"/>
    <w:rsid w:val="00F904A7"/>
    <w:rsid w:val="00F91F27"/>
    <w:rsid w:val="00FB634B"/>
    <w:rsid w:val="00FE56F9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004F"/>
  <w15:chartTrackingRefBased/>
  <w15:docId w15:val="{FF135702-85D0-473C-8232-8D6D412F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561B01"/>
  </w:style>
  <w:style w:type="paragraph" w:styleId="1">
    <w:name w:val="heading 1"/>
    <w:basedOn w:val="a0"/>
    <w:next w:val="a0"/>
    <w:link w:val="10"/>
    <w:uiPriority w:val="9"/>
    <w:rsid w:val="00561B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1B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link w:val="40"/>
    <w:uiPriority w:val="1"/>
    <w:rsid w:val="00561B01"/>
    <w:pPr>
      <w:widowControl w:val="0"/>
      <w:autoSpaceDE w:val="0"/>
      <w:autoSpaceDN w:val="0"/>
      <w:spacing w:after="0" w:line="240" w:lineRule="auto"/>
      <w:ind w:left="132"/>
      <w:outlineLvl w:val="3"/>
    </w:pPr>
    <w:rPr>
      <w:rFonts w:ascii="Calibri Light" w:eastAsia="Calibri Light" w:hAnsi="Calibri Light" w:cs="Calibri Light"/>
      <w:sz w:val="26"/>
      <w:szCs w:val="26"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1B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6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61B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1"/>
    <w:rsid w:val="00561B01"/>
    <w:rPr>
      <w:rFonts w:ascii="Calibri Light" w:eastAsia="Calibri Light" w:hAnsi="Calibri Light" w:cs="Calibri Light"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semiHidden/>
    <w:rsid w:val="00561B0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-">
    <w:name w:val="ВКР Глава-Раздел"/>
    <w:basedOn w:val="a4"/>
    <w:next w:val="a0"/>
    <w:link w:val="-0"/>
    <w:qFormat/>
    <w:rsid w:val="00561B01"/>
    <w:pPr>
      <w:spacing w:before="400" w:after="400" w:line="360" w:lineRule="auto"/>
      <w:ind w:left="567" w:right="567"/>
      <w:jc w:val="center"/>
      <w:outlineLvl w:val="0"/>
    </w:pPr>
    <w:rPr>
      <w:rFonts w:ascii="Times New Roman" w:eastAsia="Calibri" w:hAnsi="Times New Roman" w:cs="Times New Roman"/>
      <w:caps/>
      <w:sz w:val="28"/>
      <w:szCs w:val="28"/>
    </w:rPr>
  </w:style>
  <w:style w:type="character" w:customStyle="1" w:styleId="-0">
    <w:name w:val="ВКР Глава-Раздел Знак"/>
    <w:basedOn w:val="a5"/>
    <w:link w:val="-"/>
    <w:rsid w:val="00561B01"/>
    <w:rPr>
      <w:rFonts w:ascii="Times New Roman" w:eastAsia="Calibri" w:hAnsi="Times New Roman" w:cs="Times New Roman"/>
      <w:caps/>
      <w:spacing w:val="-10"/>
      <w:kern w:val="28"/>
      <w:sz w:val="28"/>
      <w:szCs w:val="28"/>
    </w:rPr>
  </w:style>
  <w:style w:type="paragraph" w:styleId="a4">
    <w:name w:val="Title"/>
    <w:basedOn w:val="a0"/>
    <w:next w:val="a0"/>
    <w:link w:val="a5"/>
    <w:uiPriority w:val="10"/>
    <w:rsid w:val="00561B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6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6">
    <w:name w:val="ВКР Заголовки таблицы"/>
    <w:basedOn w:val="a0"/>
    <w:qFormat/>
    <w:rsid w:val="00561B01"/>
    <w:pPr>
      <w:spacing w:after="0" w:line="240" w:lineRule="auto"/>
      <w:contextualSpacing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a">
    <w:name w:val="ВКР Литература"/>
    <w:basedOn w:val="a0"/>
    <w:link w:val="a7"/>
    <w:qFormat/>
    <w:rsid w:val="00561B01"/>
    <w:pPr>
      <w:numPr>
        <w:ilvl w:val="1"/>
        <w:numId w:val="1"/>
      </w:numPr>
      <w:spacing w:after="0" w:line="360" w:lineRule="auto"/>
      <w:ind w:left="1066" w:hanging="357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ВКР Литература Знак"/>
    <w:basedOn w:val="a1"/>
    <w:link w:val="a"/>
    <w:rsid w:val="00561B01"/>
    <w:rPr>
      <w:rFonts w:ascii="Times New Roman" w:hAnsi="Times New Roman" w:cs="Times New Roman"/>
      <w:sz w:val="28"/>
      <w:szCs w:val="28"/>
    </w:rPr>
  </w:style>
  <w:style w:type="paragraph" w:customStyle="1" w:styleId="a8">
    <w:name w:val="ВКР Название таблицы"/>
    <w:basedOn w:val="a0"/>
    <w:link w:val="a9"/>
    <w:qFormat/>
    <w:rsid w:val="00561B01"/>
    <w:pPr>
      <w:keepNext/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ВКР Название таблицы Знак"/>
    <w:basedOn w:val="a1"/>
    <w:link w:val="a8"/>
    <w:rsid w:val="00561B01"/>
    <w:rPr>
      <w:rFonts w:ascii="Times New Roman" w:hAnsi="Times New Roman" w:cs="Times New Roman"/>
      <w:sz w:val="28"/>
      <w:szCs w:val="28"/>
    </w:rPr>
  </w:style>
  <w:style w:type="paragraph" w:customStyle="1" w:styleId="aa">
    <w:name w:val="ВКР Обычный"/>
    <w:basedOn w:val="a0"/>
    <w:link w:val="ab"/>
    <w:qFormat/>
    <w:rsid w:val="00561B01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ВКР Обычный Знак"/>
    <w:basedOn w:val="a1"/>
    <w:link w:val="aa"/>
    <w:rsid w:val="00561B01"/>
    <w:rPr>
      <w:rFonts w:ascii="Times New Roman" w:hAnsi="Times New Roman" w:cs="Times New Roman"/>
      <w:sz w:val="28"/>
      <w:szCs w:val="28"/>
    </w:rPr>
  </w:style>
  <w:style w:type="paragraph" w:customStyle="1" w:styleId="ac">
    <w:name w:val="ВКР Параграф"/>
    <w:basedOn w:val="a0"/>
    <w:next w:val="aa"/>
    <w:link w:val="ad"/>
    <w:qFormat/>
    <w:rsid w:val="00561B01"/>
    <w:pPr>
      <w:keepNext/>
      <w:spacing w:before="600" w:after="600" w:line="360" w:lineRule="auto"/>
      <w:ind w:left="709"/>
      <w:contextualSpacing/>
      <w:outlineLvl w:val="1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ВКР Параграф Знак"/>
    <w:basedOn w:val="a1"/>
    <w:link w:val="ac"/>
    <w:rsid w:val="00561B01"/>
    <w:rPr>
      <w:rFonts w:ascii="Times New Roman" w:hAnsi="Times New Roman" w:cs="Times New Roman"/>
      <w:sz w:val="28"/>
      <w:szCs w:val="28"/>
    </w:rPr>
  </w:style>
  <w:style w:type="paragraph" w:customStyle="1" w:styleId="ae">
    <w:name w:val="ВКР Пункт"/>
    <w:basedOn w:val="a0"/>
    <w:next w:val="aa"/>
    <w:link w:val="af"/>
    <w:qFormat/>
    <w:rsid w:val="00561B01"/>
    <w:pPr>
      <w:keepNext/>
      <w:spacing w:before="300" w:after="300" w:line="360" w:lineRule="auto"/>
      <w:ind w:firstLine="709"/>
      <w:outlineLvl w:val="2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ВКР Пункт Знак"/>
    <w:basedOn w:val="a1"/>
    <w:link w:val="ae"/>
    <w:rsid w:val="00561B01"/>
    <w:rPr>
      <w:rFonts w:ascii="Times New Roman" w:hAnsi="Times New Roman" w:cs="Times New Roman"/>
      <w:sz w:val="28"/>
      <w:szCs w:val="28"/>
    </w:rPr>
  </w:style>
  <w:style w:type="paragraph" w:customStyle="1" w:styleId="af0">
    <w:name w:val="ВКР Рисунок"/>
    <w:basedOn w:val="a0"/>
    <w:link w:val="af1"/>
    <w:qFormat/>
    <w:rsid w:val="00561B01"/>
    <w:pPr>
      <w:spacing w:before="240" w:after="240" w:line="360" w:lineRule="auto"/>
      <w:contextualSpacing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1">
    <w:name w:val="ВКР Рисунок Знак"/>
    <w:basedOn w:val="a1"/>
    <w:link w:val="af0"/>
    <w:rsid w:val="00561B01"/>
    <w:rPr>
      <w:rFonts w:ascii="Times New Roman" w:hAnsi="Times New Roman" w:cs="Times New Roman"/>
      <w:sz w:val="28"/>
      <w:szCs w:val="28"/>
    </w:rPr>
  </w:style>
  <w:style w:type="paragraph" w:customStyle="1" w:styleId="af2">
    <w:name w:val="ВКР Содержимое таблицы"/>
    <w:basedOn w:val="a0"/>
    <w:qFormat/>
    <w:rsid w:val="00561B01"/>
    <w:pPr>
      <w:spacing w:after="0" w:line="276" w:lineRule="auto"/>
      <w:contextualSpacing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af3">
    <w:name w:val="ВКР Формула"/>
    <w:basedOn w:val="a0"/>
    <w:link w:val="af4"/>
    <w:qFormat/>
    <w:rsid w:val="00561B01"/>
    <w:pPr>
      <w:spacing w:before="120" w:after="120" w:line="360" w:lineRule="auto"/>
      <w:jc w:val="right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f4">
    <w:name w:val="ВКР Формула Знак"/>
    <w:basedOn w:val="a1"/>
    <w:link w:val="af3"/>
    <w:rsid w:val="00561B01"/>
    <w:rPr>
      <w:rFonts w:ascii="Times New Roman" w:eastAsiaTheme="minorEastAsia" w:hAnsi="Times New Roman" w:cs="Times New Roman"/>
      <w:sz w:val="28"/>
      <w:szCs w:val="28"/>
    </w:rPr>
  </w:style>
  <w:style w:type="paragraph" w:customStyle="1" w:styleId="af5">
    <w:name w:val="ВлГУ Обычный"/>
    <w:basedOn w:val="a0"/>
    <w:link w:val="af6"/>
    <w:rsid w:val="00561B01"/>
    <w:pPr>
      <w:spacing w:after="0" w:line="274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6">
    <w:name w:val="ВлГУ Обычный Знак"/>
    <w:link w:val="af5"/>
    <w:rsid w:val="00561B0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Normal (Web)"/>
    <w:basedOn w:val="a0"/>
    <w:uiPriority w:val="99"/>
    <w:semiHidden/>
    <w:unhideWhenUsed/>
    <w:rsid w:val="00561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561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61B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8">
    <w:name w:val="Strong"/>
    <w:basedOn w:val="a1"/>
    <w:uiPriority w:val="22"/>
    <w:rsid w:val="00561B01"/>
    <w:rPr>
      <w:b/>
      <w:bCs/>
    </w:rPr>
  </w:style>
  <w:style w:type="character" w:styleId="af9">
    <w:name w:val="Hyperlink"/>
    <w:basedOn w:val="a1"/>
    <w:uiPriority w:val="99"/>
    <w:unhideWhenUsed/>
    <w:rsid w:val="00561B01"/>
    <w:rPr>
      <w:color w:val="0000FF"/>
      <w:u w:val="single"/>
    </w:rPr>
  </w:style>
  <w:style w:type="paragraph" w:styleId="afa">
    <w:name w:val="List Paragraph"/>
    <w:basedOn w:val="a0"/>
    <w:uiPriority w:val="1"/>
    <w:rsid w:val="00561B01"/>
    <w:pPr>
      <w:ind w:left="720"/>
      <w:contextualSpacing/>
    </w:pPr>
  </w:style>
  <w:style w:type="paragraph" w:styleId="afb">
    <w:name w:val="header"/>
    <w:basedOn w:val="a0"/>
    <w:link w:val="afc"/>
    <w:uiPriority w:val="99"/>
    <w:unhideWhenUsed/>
    <w:rsid w:val="0056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1"/>
    <w:link w:val="afb"/>
    <w:uiPriority w:val="99"/>
    <w:rsid w:val="00561B01"/>
  </w:style>
  <w:style w:type="paragraph" w:styleId="afd">
    <w:name w:val="footer"/>
    <w:basedOn w:val="a0"/>
    <w:link w:val="afe"/>
    <w:uiPriority w:val="99"/>
    <w:unhideWhenUsed/>
    <w:rsid w:val="0056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1"/>
    <w:link w:val="afd"/>
    <w:uiPriority w:val="99"/>
    <w:rsid w:val="00561B01"/>
  </w:style>
  <w:style w:type="paragraph" w:styleId="2">
    <w:name w:val="toc 2"/>
    <w:basedOn w:val="a0"/>
    <w:next w:val="a0"/>
    <w:autoRedefine/>
    <w:uiPriority w:val="39"/>
    <w:unhideWhenUsed/>
    <w:rsid w:val="00561B01"/>
    <w:pPr>
      <w:spacing w:after="0" w:line="360" w:lineRule="auto"/>
      <w:ind w:left="142" w:firstLine="709"/>
      <w:jc w:val="both"/>
    </w:pPr>
    <w:rPr>
      <w:rFonts w:ascii="Times New Roman" w:hAnsi="Times New Roman" w:cs="Times New Roman"/>
      <w:bCs/>
      <w:sz w:val="28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561B01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caps/>
      <w:noProof/>
      <w:sz w:val="28"/>
      <w:szCs w:val="28"/>
      <w:lang w:eastAsia="ru-RU"/>
    </w:rPr>
  </w:style>
  <w:style w:type="paragraph" w:styleId="aff">
    <w:name w:val="TOC Heading"/>
    <w:basedOn w:val="1"/>
    <w:next w:val="a0"/>
    <w:uiPriority w:val="39"/>
    <w:unhideWhenUsed/>
    <w:rsid w:val="00561B01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ff0">
    <w:name w:val="Unresolved Mention"/>
    <w:basedOn w:val="a1"/>
    <w:uiPriority w:val="99"/>
    <w:semiHidden/>
    <w:unhideWhenUsed/>
    <w:rsid w:val="00561B01"/>
    <w:rPr>
      <w:color w:val="605E5C"/>
      <w:shd w:val="clear" w:color="auto" w:fill="E1DFDD"/>
    </w:rPr>
  </w:style>
  <w:style w:type="character" w:styleId="HTML1">
    <w:name w:val="HTML Keyboard"/>
    <w:basedOn w:val="a1"/>
    <w:uiPriority w:val="99"/>
    <w:semiHidden/>
    <w:unhideWhenUsed/>
    <w:rsid w:val="00561B01"/>
    <w:rPr>
      <w:rFonts w:ascii="Courier New" w:eastAsia="Times New Roman" w:hAnsi="Courier New" w:cs="Courier New"/>
      <w:sz w:val="20"/>
      <w:szCs w:val="20"/>
    </w:rPr>
  </w:style>
  <w:style w:type="paragraph" w:styleId="aff1">
    <w:name w:val="Body Text"/>
    <w:basedOn w:val="a0"/>
    <w:link w:val="aff2"/>
    <w:uiPriority w:val="1"/>
    <w:rsid w:val="00561B01"/>
    <w:pPr>
      <w:widowControl w:val="0"/>
      <w:autoSpaceDE w:val="0"/>
      <w:autoSpaceDN w:val="0"/>
      <w:spacing w:after="0" w:line="240" w:lineRule="auto"/>
      <w:ind w:left="852"/>
    </w:pPr>
    <w:rPr>
      <w:rFonts w:ascii="Consolas" w:eastAsia="Consolas" w:hAnsi="Consolas" w:cs="Consolas"/>
      <w:sz w:val="20"/>
      <w:szCs w:val="20"/>
    </w:rPr>
  </w:style>
  <w:style w:type="character" w:customStyle="1" w:styleId="aff2">
    <w:name w:val="Основной текст Знак"/>
    <w:basedOn w:val="a1"/>
    <w:link w:val="aff1"/>
    <w:uiPriority w:val="1"/>
    <w:rsid w:val="00561B01"/>
    <w:rPr>
      <w:rFonts w:ascii="Consolas" w:eastAsia="Consolas" w:hAnsi="Consolas" w:cs="Consolas"/>
      <w:sz w:val="20"/>
      <w:szCs w:val="20"/>
    </w:rPr>
  </w:style>
  <w:style w:type="character" w:customStyle="1" w:styleId="sy4">
    <w:name w:val="sy4"/>
    <w:basedOn w:val="a1"/>
    <w:rsid w:val="00561B01"/>
  </w:style>
  <w:style w:type="character" w:customStyle="1" w:styleId="sy6">
    <w:name w:val="sy6"/>
    <w:basedOn w:val="a1"/>
    <w:rsid w:val="00561B01"/>
  </w:style>
  <w:style w:type="character" w:customStyle="1" w:styleId="br0">
    <w:name w:val="br0"/>
    <w:basedOn w:val="a1"/>
    <w:rsid w:val="00561B01"/>
  </w:style>
  <w:style w:type="character" w:customStyle="1" w:styleId="sy1">
    <w:name w:val="sy1"/>
    <w:basedOn w:val="a1"/>
    <w:rsid w:val="00561B01"/>
  </w:style>
  <w:style w:type="character" w:customStyle="1" w:styleId="kw1">
    <w:name w:val="kw1"/>
    <w:basedOn w:val="a1"/>
    <w:rsid w:val="00561B01"/>
  </w:style>
  <w:style w:type="character" w:customStyle="1" w:styleId="co1">
    <w:name w:val="co1"/>
    <w:basedOn w:val="a1"/>
    <w:rsid w:val="00561B01"/>
  </w:style>
  <w:style w:type="character" w:customStyle="1" w:styleId="sth">
    <w:name w:val="st_h"/>
    <w:basedOn w:val="a1"/>
    <w:rsid w:val="00561B01"/>
  </w:style>
  <w:style w:type="character" w:customStyle="1" w:styleId="sy5">
    <w:name w:val="sy5"/>
    <w:basedOn w:val="a1"/>
    <w:rsid w:val="00561B01"/>
  </w:style>
  <w:style w:type="character" w:styleId="aff3">
    <w:name w:val="Intense Reference"/>
    <w:basedOn w:val="a1"/>
    <w:uiPriority w:val="32"/>
    <w:rsid w:val="00561B01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5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614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82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5977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9667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9669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0004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65744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162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7238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76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864868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670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6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5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2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9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1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7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ita\Documents\&#1053;&#1072;&#1089;&#1090;&#1088;&#1072;&#1080;&#1074;&#1072;&#1077;&#1084;&#1099;&#1077;%20&#1096;&#1072;&#1073;&#1083;&#1086;&#1085;&#1099;%20Office\&#1051;&#1056;1_&#1060;&#1080;&#1083;&#1072;&#1090;&#1086;&#1074;_&#1053;_&#1040;_&#1047;&#1048;&#1057;&#1058;&#1091;&#1076;-12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77660-2089-4643-B593-37340D69B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ЛР1_Филатов_Н_А_ЗИСТуд-122.dotx</Template>
  <TotalTime>630</TotalTime>
  <Pages>7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User</cp:lastModifiedBy>
  <cp:revision>276</cp:revision>
  <dcterms:created xsi:type="dcterms:W3CDTF">2023-04-30T07:41:00Z</dcterms:created>
  <dcterms:modified xsi:type="dcterms:W3CDTF">2025-01-16T17:41:00Z</dcterms:modified>
</cp:coreProperties>
</file>