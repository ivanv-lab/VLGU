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253EB" w14:textId="77777777" w:rsidR="000359A9" w:rsidRPr="000359A9" w:rsidRDefault="000359A9" w:rsidP="000359A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47A2F5E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E78108C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«Владимирский государственный университет имени</w:t>
      </w:r>
    </w:p>
    <w:p w14:paraId="0F1FBE2D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Александра Григорьевича и Николая Григорьевича Столетовых»</w:t>
      </w:r>
    </w:p>
    <w:p w14:paraId="4FCF8CCD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(ВлГУ)</w:t>
      </w:r>
    </w:p>
    <w:p w14:paraId="6859871C" w14:textId="77777777" w:rsidR="000359A9" w:rsidRPr="000359A9" w:rsidRDefault="000359A9" w:rsidP="000359A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кафедра «ИСПИ»</w:t>
      </w:r>
    </w:p>
    <w:p w14:paraId="4DA139ED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38237F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DB69648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B00526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BC2571A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994412F" w14:textId="32396212" w:rsidR="000359A9" w:rsidRPr="005C381E" w:rsidRDefault="000359A9" w:rsidP="000359A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Лабораторная работа №</w:t>
      </w:r>
      <w:r w:rsidR="007619A3" w:rsidRPr="005C381E">
        <w:rPr>
          <w:rFonts w:ascii="Times New Roman" w:eastAsia="Calibri" w:hAnsi="Times New Roman" w:cs="Times New Roman"/>
          <w:b/>
          <w:sz w:val="28"/>
          <w:szCs w:val="28"/>
        </w:rPr>
        <w:t>7</w:t>
      </w:r>
    </w:p>
    <w:p w14:paraId="07957F85" w14:textId="11883FCD" w:rsidR="000359A9" w:rsidRPr="000359A9" w:rsidRDefault="000359A9" w:rsidP="000359A9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 xml:space="preserve">по дисциплине </w:t>
      </w:r>
      <w:r w:rsidR="00AA4D21" w:rsidRPr="00AA4D21">
        <w:rPr>
          <w:rFonts w:ascii="Times New Roman" w:eastAsia="Calibri" w:hAnsi="Times New Roman" w:cs="Times New Roman"/>
          <w:b/>
          <w:sz w:val="28"/>
          <w:szCs w:val="28"/>
        </w:rPr>
        <w:t>Распределенные программные системы</w:t>
      </w:r>
    </w:p>
    <w:p w14:paraId="0D49C3D2" w14:textId="3432F562" w:rsidR="000359A9" w:rsidRPr="000359A9" w:rsidRDefault="000359A9" w:rsidP="005F7A6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0359A9">
        <w:rPr>
          <w:rFonts w:ascii="Times New Roman" w:eastAsia="Calibri" w:hAnsi="Times New Roman" w:cs="Times New Roman"/>
          <w:b/>
          <w:sz w:val="28"/>
          <w:szCs w:val="28"/>
        </w:rPr>
        <w:t>на тему: «</w:t>
      </w:r>
      <w:r w:rsidR="00B80AAE" w:rsidRPr="00B80AAE">
        <w:rPr>
          <w:rFonts w:ascii="Times New Roman" w:eastAsia="Calibri" w:hAnsi="Times New Roman" w:cs="Times New Roman"/>
          <w:b/>
          <w:sz w:val="28"/>
          <w:szCs w:val="28"/>
        </w:rPr>
        <w:t>Библиотека действий JSTL, страницы обработки ошибок</w:t>
      </w:r>
      <w:r w:rsidRPr="000359A9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61EA1319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BEB8EAE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CD98EE" w14:textId="3B62FA5F" w:rsid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F2BDC49" w14:textId="0BCF0A5C" w:rsidR="00A85784" w:rsidRDefault="00A85784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D048EC" w14:textId="77777777" w:rsidR="0079196F" w:rsidRDefault="0079196F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B5D524" w14:textId="77777777" w:rsidR="00A85784" w:rsidRPr="000359A9" w:rsidRDefault="00A85784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9BD7F5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0B87F56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Выполнил:</w:t>
      </w:r>
    </w:p>
    <w:p w14:paraId="50F9DBF6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студент группы ЗИСТуд-122</w:t>
      </w:r>
    </w:p>
    <w:p w14:paraId="1C783E6B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Филатов Н. А.</w:t>
      </w:r>
    </w:p>
    <w:p w14:paraId="4BFF3E60" w14:textId="6DDEFD7C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Проверил:</w:t>
      </w:r>
    </w:p>
    <w:p w14:paraId="1A08C8DC" w14:textId="79EBAF8F" w:rsidR="000359A9" w:rsidRPr="000359A9" w:rsidRDefault="00A85784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85784">
        <w:rPr>
          <w:rFonts w:ascii="Times New Roman" w:eastAsia="Calibri" w:hAnsi="Times New Roman" w:cs="Times New Roman"/>
          <w:sz w:val="28"/>
          <w:szCs w:val="28"/>
        </w:rPr>
        <w:t>старший преподаватель каф.</w:t>
      </w:r>
      <w:r w:rsidR="000359A9" w:rsidRPr="000359A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85784">
        <w:rPr>
          <w:rFonts w:ascii="Times New Roman" w:hAnsi="Times New Roman" w:cs="Times New Roman"/>
          <w:color w:val="333333"/>
          <w:sz w:val="28"/>
          <w:szCs w:val="28"/>
        </w:rPr>
        <w:t>ИСПИ Тимофеев А</w:t>
      </w:r>
      <w:r>
        <w:rPr>
          <w:rFonts w:ascii="Times New Roman" w:hAnsi="Times New Roman" w:cs="Times New Roman"/>
          <w:color w:val="333333"/>
          <w:sz w:val="28"/>
          <w:szCs w:val="28"/>
        </w:rPr>
        <w:t>.</w:t>
      </w:r>
      <w:r w:rsidRPr="00A85784">
        <w:rPr>
          <w:rFonts w:ascii="Times New Roman" w:hAnsi="Times New Roman" w:cs="Times New Roman"/>
          <w:color w:val="333333"/>
          <w:sz w:val="28"/>
          <w:szCs w:val="28"/>
        </w:rPr>
        <w:t xml:space="preserve"> А</w:t>
      </w:r>
      <w:r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5E0E6D8C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A8D7497" w14:textId="77777777" w:rsidR="000359A9" w:rsidRPr="000359A9" w:rsidRDefault="000359A9" w:rsidP="000359A9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4FBEB1CD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9A0AC0" w14:textId="77777777" w:rsidR="000359A9" w:rsidRPr="000359A9" w:rsidRDefault="000359A9" w:rsidP="000359A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A1360D" w14:textId="442FEACF" w:rsidR="000359A9" w:rsidRDefault="000359A9" w:rsidP="000359A9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359A9">
        <w:rPr>
          <w:rFonts w:ascii="Times New Roman" w:eastAsia="Calibri" w:hAnsi="Times New Roman" w:cs="Times New Roman"/>
          <w:sz w:val="28"/>
          <w:szCs w:val="28"/>
        </w:rPr>
        <w:t>Владимир 202</w:t>
      </w:r>
      <w:r w:rsidR="005F7A6C">
        <w:rPr>
          <w:rFonts w:ascii="Times New Roman" w:eastAsia="Calibri" w:hAnsi="Times New Roman" w:cs="Times New Roman"/>
          <w:sz w:val="28"/>
          <w:szCs w:val="28"/>
        </w:rPr>
        <w:t>4</w:t>
      </w:r>
    </w:p>
    <w:p w14:paraId="06F46EAD" w14:textId="0038A5C6" w:rsidR="000A5C54" w:rsidRPr="0098340B" w:rsidRDefault="000A5C54" w:rsidP="0098340B">
      <w:pPr>
        <w:pStyle w:val="-"/>
      </w:pPr>
      <w:r w:rsidRPr="0098340B">
        <w:lastRenderedPageBreak/>
        <w:t>Цель работы</w:t>
      </w:r>
    </w:p>
    <w:p w14:paraId="55266A2E" w14:textId="69E7FBE7" w:rsidR="003F694A" w:rsidRPr="003F694A" w:rsidRDefault="00B80AAE" w:rsidP="003F694A">
      <w:pPr>
        <w:pStyle w:val="aa"/>
      </w:pPr>
      <w:r w:rsidRPr="00B80AAE">
        <w:t>Изучить действия библиотеки JSTL, упрощающие разработку веб-приложений, и получить навыки реализации JSP-страниц не содержащих скриптовых элементов. Изучить механизм страниц обработки ошибок и получить навыки его использования.</w:t>
      </w:r>
    </w:p>
    <w:p w14:paraId="30116EB9" w14:textId="03B7BE83" w:rsidR="0005412F" w:rsidRPr="005C381E" w:rsidRDefault="00AF2EC2" w:rsidP="005A72C8">
      <w:pPr>
        <w:pStyle w:val="-"/>
        <w:rPr>
          <w:lang w:val="en-US"/>
        </w:rPr>
      </w:pPr>
      <w:r>
        <w:t>Ход</w:t>
      </w:r>
      <w:r w:rsidRPr="007619A3">
        <w:rPr>
          <w:lang w:val="en-US"/>
        </w:rPr>
        <w:t xml:space="preserve"> </w:t>
      </w:r>
      <w:r>
        <w:t>работы</w:t>
      </w:r>
    </w:p>
    <w:p w14:paraId="77F62606" w14:textId="77777777" w:rsidR="00315B07" w:rsidRPr="00315B07" w:rsidRDefault="00315B07" w:rsidP="00315B07">
      <w:pPr>
        <w:shd w:val="clear" w:color="auto" w:fill="2B2B2B"/>
        <w:spacing w:after="0" w:line="240" w:lineRule="auto"/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</w:pPr>
      <w:r w:rsidRPr="00315B07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t>@Override</w:t>
      </w:r>
      <w:r w:rsidRPr="00315B07">
        <w:rPr>
          <w:rFonts w:ascii="JetBrains Mono" w:eastAsia="Times New Roman" w:hAnsi="JetBrains Mono" w:cs="JetBrains Mono"/>
          <w:color w:val="BBB529"/>
          <w:sz w:val="24"/>
          <w:szCs w:val="24"/>
          <w:lang w:val="en-US" w:eastAsia="ru-RU"/>
        </w:rPr>
        <w:br/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protected void </w:t>
      </w:r>
      <w:r w:rsidRPr="00315B07">
        <w:rPr>
          <w:rFonts w:ascii="JetBrains Mono" w:eastAsia="Times New Roman" w:hAnsi="JetBrains Mono" w:cs="JetBrains Mono"/>
          <w:color w:val="FFC66D"/>
          <w:sz w:val="24"/>
          <w:szCs w:val="24"/>
          <w:lang w:val="en-US" w:eastAsia="ru-RU"/>
        </w:rPr>
        <w:t>doPost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(HttpServletRequest request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HttpServletResponse response) 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throws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ServletException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IOException {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Устанавливаем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заголовки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CORS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для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обычных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запросов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response.setHeader(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"Access-Control-Allow-Origin"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"http://localhost:3000"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response.setHeader(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"Access-Control-Allow-Headers"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"Content-Type, Authorization"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response.setContentType(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"application/json"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Установить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тип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контента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в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JSON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StringBuilder sb = 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new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StringBuilder()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String line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try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(BufferedReader reader = request.getReader()) {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while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((line = reader.readLine()) != 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null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 {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sb.append(line)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}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String jsonString = sb.toString()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ObjectMapper objectMapper = 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new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ObjectMapper()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 user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try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user = objectMapper.readValue(jsonString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,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User.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class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catch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(IOException e) {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response.setStatus(HttpServletResponse.</w:t>
      </w:r>
      <w:r w:rsidRPr="00315B07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SC_BAD_REQUEST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400 Bad Request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response.getWriter().write(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"{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message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: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Invalid JSON format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}"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return;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lastRenderedPageBreak/>
        <w:br/>
        <w:t xml:space="preserve">   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Проверяем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уникальность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username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и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email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try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{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if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315B07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userService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.isUsernameTaken(user.getUsername())) {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response.setStatus(HttpServletResponse.</w:t>
      </w:r>
      <w:r w:rsidRPr="00315B07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SC_CONFLICT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409 Conflict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response.getWriter().write(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"{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message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: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Username is already taken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}"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return;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if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</w:t>
      </w:r>
      <w:r w:rsidRPr="00315B07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userService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.isEmailTaken(user.getEmail())) {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    response.setStatus(HttpServletResponse.</w:t>
      </w:r>
      <w:r w:rsidRPr="00315B07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SC_CONFLICT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409 Conflict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response.getWriter().write(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"{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message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: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Email is already registered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}"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    return;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//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Регистрируем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 xml:space="preserve">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eastAsia="ru-RU"/>
        </w:rPr>
        <w:t>пользователя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9876AA"/>
          <w:sz w:val="24"/>
          <w:szCs w:val="24"/>
          <w:lang w:val="en-US" w:eastAsia="ru-RU"/>
        </w:rPr>
        <w:t>userService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.registerUser(user)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response.setStatus(HttpServletResponse.</w:t>
      </w:r>
      <w:r w:rsidRPr="00315B07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SC_CREATED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201 Created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response.getWriter().write(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"{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message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: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Registration successful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}"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 xml:space="preserve">} 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catch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(SQLException e) {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 xml:space="preserve">        e.printStackTrace()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response.setStatus(HttpServletResponse.</w:t>
      </w:r>
      <w:r w:rsidRPr="00315B07">
        <w:rPr>
          <w:rFonts w:ascii="JetBrains Mono" w:eastAsia="Times New Roman" w:hAnsi="JetBrains Mono" w:cs="JetBrains Mono"/>
          <w:i/>
          <w:iCs/>
          <w:color w:val="9876AA"/>
          <w:sz w:val="24"/>
          <w:szCs w:val="24"/>
          <w:lang w:val="en-US" w:eastAsia="ru-RU"/>
        </w:rPr>
        <w:t>SC_INTERNAL_SERVER_ERROR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 xml:space="preserve">; 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t>// 500 Internal Server Error</w:t>
      </w:r>
      <w:r w:rsidRPr="00315B07">
        <w:rPr>
          <w:rFonts w:ascii="JetBrains Mono" w:eastAsia="Times New Roman" w:hAnsi="JetBrains Mono" w:cs="JetBrains Mono"/>
          <w:color w:val="808080"/>
          <w:sz w:val="24"/>
          <w:szCs w:val="24"/>
          <w:lang w:val="en-US" w:eastAsia="ru-RU"/>
        </w:rPr>
        <w:br/>
        <w:t xml:space="preserve">    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response.getWriter().write(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"{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message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: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Error occurred during registration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\"</w:t>
      </w:r>
      <w:r w:rsidRPr="00315B07">
        <w:rPr>
          <w:rFonts w:ascii="JetBrains Mono" w:eastAsia="Times New Roman" w:hAnsi="JetBrains Mono" w:cs="JetBrains Mono"/>
          <w:color w:val="6A8759"/>
          <w:sz w:val="24"/>
          <w:szCs w:val="24"/>
          <w:lang w:val="en-US" w:eastAsia="ru-RU"/>
        </w:rPr>
        <w:t>}"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)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t>;</w:t>
      </w:r>
      <w:r w:rsidRPr="00315B07">
        <w:rPr>
          <w:rFonts w:ascii="JetBrains Mono" w:eastAsia="Times New Roman" w:hAnsi="JetBrains Mono" w:cs="JetBrains Mono"/>
          <w:color w:val="CC7832"/>
          <w:sz w:val="24"/>
          <w:szCs w:val="24"/>
          <w:lang w:val="en-US" w:eastAsia="ru-RU"/>
        </w:rPr>
        <w:br/>
        <w:t xml:space="preserve">    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t>}</w:t>
      </w:r>
      <w:r w:rsidRPr="00315B07">
        <w:rPr>
          <w:rFonts w:ascii="JetBrains Mono" w:eastAsia="Times New Roman" w:hAnsi="JetBrains Mono" w:cs="JetBrains Mono"/>
          <w:color w:val="A9B7C6"/>
          <w:sz w:val="24"/>
          <w:szCs w:val="24"/>
          <w:lang w:val="en-US" w:eastAsia="ru-RU"/>
        </w:rPr>
        <w:br/>
        <w:t>}</w:t>
      </w:r>
    </w:p>
    <w:p w14:paraId="3B146927" w14:textId="391DAD0A" w:rsidR="00B80AAE" w:rsidRDefault="00B80AAE" w:rsidP="005C381E">
      <w:pPr>
        <w:pStyle w:val="aa"/>
        <w:ind w:firstLine="0"/>
        <w:rPr>
          <w:lang w:val="en-US"/>
        </w:rPr>
      </w:pPr>
    </w:p>
    <w:p w14:paraId="42843206" w14:textId="10CFE5AB" w:rsidR="00315B07" w:rsidRDefault="00AB073B" w:rsidP="00AB073B">
      <w:pPr>
        <w:pStyle w:val="aa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F101EC" wp14:editId="2DE3A223">
            <wp:extent cx="4333333" cy="4638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4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9981" w14:textId="083EC143" w:rsidR="00AB073B" w:rsidRDefault="00AB073B" w:rsidP="00AB073B">
      <w:pPr>
        <w:pStyle w:val="aa"/>
        <w:ind w:firstLine="0"/>
        <w:jc w:val="center"/>
      </w:pPr>
      <w:r>
        <w:rPr>
          <w:noProof/>
        </w:rPr>
        <w:drawing>
          <wp:inline distT="0" distB="0" distL="0" distR="0" wp14:anchorId="2404BE2C" wp14:editId="65005641">
            <wp:extent cx="5504762" cy="695238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8E6A7" w14:textId="2253678C" w:rsidR="00285852" w:rsidRPr="00285852" w:rsidRDefault="00285852" w:rsidP="00AB073B">
      <w:pPr>
        <w:pStyle w:val="aa"/>
        <w:ind w:firstLine="0"/>
        <w:jc w:val="center"/>
      </w:pPr>
      <w:r>
        <w:rPr>
          <w:noProof/>
        </w:rPr>
        <w:drawing>
          <wp:inline distT="0" distB="0" distL="0" distR="0" wp14:anchorId="74B82D0A" wp14:editId="201643D9">
            <wp:extent cx="5940425" cy="1949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C104" w14:textId="0C45CA2D" w:rsidR="000A5C54" w:rsidRPr="006900CD" w:rsidRDefault="000A5C54" w:rsidP="00B45BB1">
      <w:pPr>
        <w:pStyle w:val="-"/>
      </w:pPr>
      <w:r>
        <w:t>Вывод</w:t>
      </w:r>
    </w:p>
    <w:p w14:paraId="10AAA2AF" w14:textId="39BF468D" w:rsidR="00246838" w:rsidRPr="00246838" w:rsidRDefault="000A5C54" w:rsidP="00033E73">
      <w:pPr>
        <w:pStyle w:val="aa"/>
      </w:pPr>
      <w:r>
        <w:t>В</w:t>
      </w:r>
      <w:r w:rsidRPr="006900CD">
        <w:t xml:space="preserve"> </w:t>
      </w:r>
      <w:r>
        <w:t>ходе</w:t>
      </w:r>
      <w:r w:rsidRPr="006900CD">
        <w:t xml:space="preserve"> </w:t>
      </w:r>
      <w:r>
        <w:t>выполнения</w:t>
      </w:r>
      <w:r w:rsidRPr="006900CD">
        <w:t xml:space="preserve"> </w:t>
      </w:r>
      <w:r>
        <w:t>данной</w:t>
      </w:r>
      <w:r w:rsidRPr="006900CD">
        <w:t xml:space="preserve"> </w:t>
      </w:r>
      <w:r>
        <w:t>лабораторной</w:t>
      </w:r>
      <w:r w:rsidRPr="006900CD">
        <w:t xml:space="preserve"> </w:t>
      </w:r>
      <w:r>
        <w:t>работы</w:t>
      </w:r>
      <w:r w:rsidRPr="006900CD">
        <w:t xml:space="preserve"> </w:t>
      </w:r>
      <w:r>
        <w:t>я</w:t>
      </w:r>
      <w:r w:rsidRPr="006900CD">
        <w:t xml:space="preserve"> </w:t>
      </w:r>
      <w:r w:rsidR="0079196F">
        <w:t xml:space="preserve">изучил механизмы обеспечения безопасности в веб-приложениях на платформе </w:t>
      </w:r>
      <w:r w:rsidR="0079196F">
        <w:rPr>
          <w:lang w:val="en-US"/>
        </w:rPr>
        <w:t>Java</w:t>
      </w:r>
      <w:r w:rsidR="0079196F">
        <w:t> </w:t>
      </w:r>
      <w:r w:rsidR="0079196F">
        <w:rPr>
          <w:lang w:val="en-US"/>
        </w:rPr>
        <w:t>EE</w:t>
      </w:r>
      <w:r w:rsidR="0079196F">
        <w:t xml:space="preserve"> и получил навыки разработки и реализации политики безопасности для веб-</w:t>
      </w:r>
      <w:r w:rsidR="0079196F">
        <w:lastRenderedPageBreak/>
        <w:t>приложения. Изучил механизм фильтрации запросов и получи</w:t>
      </w:r>
      <w:r w:rsidR="00B80EE3">
        <w:t>л</w:t>
      </w:r>
      <w:r w:rsidR="0079196F">
        <w:t xml:space="preserve"> навыки использования фильтров при разработке защищенных веб-приложений.</w:t>
      </w:r>
    </w:p>
    <w:sectPr w:rsidR="00246838" w:rsidRPr="00246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7"/>
    <w:multiLevelType w:val="multilevel"/>
    <w:tmpl w:val="549E8D8E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pStyle w:val="a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  <w:b w:val="0"/>
        <w:bCs w:val="0"/>
        <w:sz w:val="28"/>
        <w:szCs w:val="3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4137D71"/>
    <w:multiLevelType w:val="hybridMultilevel"/>
    <w:tmpl w:val="46E66766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3470B8"/>
    <w:multiLevelType w:val="hybridMultilevel"/>
    <w:tmpl w:val="15E424A4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165E97"/>
    <w:multiLevelType w:val="hybridMultilevel"/>
    <w:tmpl w:val="B3D68A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C262D"/>
    <w:multiLevelType w:val="hybridMultilevel"/>
    <w:tmpl w:val="929CEB4E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D1C390C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292595"/>
    <w:multiLevelType w:val="hybridMultilevel"/>
    <w:tmpl w:val="0BECB1BA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DA60D5"/>
    <w:multiLevelType w:val="hybridMultilevel"/>
    <w:tmpl w:val="30F48660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BA2A34"/>
    <w:multiLevelType w:val="hybridMultilevel"/>
    <w:tmpl w:val="6F347D42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E68006F"/>
    <w:multiLevelType w:val="hybridMultilevel"/>
    <w:tmpl w:val="9CAC0C6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0F56A8E"/>
    <w:multiLevelType w:val="hybridMultilevel"/>
    <w:tmpl w:val="3636322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651B28"/>
    <w:multiLevelType w:val="hybridMultilevel"/>
    <w:tmpl w:val="E1947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62197C"/>
    <w:multiLevelType w:val="hybridMultilevel"/>
    <w:tmpl w:val="B64E59DC"/>
    <w:lvl w:ilvl="0" w:tplc="5E181B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3AEB1639"/>
    <w:multiLevelType w:val="hybridMultilevel"/>
    <w:tmpl w:val="CCFC891E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2F35F2"/>
    <w:multiLevelType w:val="hybridMultilevel"/>
    <w:tmpl w:val="2EF24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0E1E61"/>
    <w:multiLevelType w:val="hybridMultilevel"/>
    <w:tmpl w:val="5CAA3E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162D8E"/>
    <w:multiLevelType w:val="hybridMultilevel"/>
    <w:tmpl w:val="D71AC1F8"/>
    <w:lvl w:ilvl="0" w:tplc="A17EDE0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558473AF"/>
    <w:multiLevelType w:val="hybridMultilevel"/>
    <w:tmpl w:val="ABBE371A"/>
    <w:lvl w:ilvl="0" w:tplc="A17EDE0E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7" w15:restartNumberingAfterBreak="0">
    <w:nsid w:val="58212EBC"/>
    <w:multiLevelType w:val="hybridMultilevel"/>
    <w:tmpl w:val="0C1265F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4CC4225"/>
    <w:multiLevelType w:val="hybridMultilevel"/>
    <w:tmpl w:val="A8F6544A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66A33EB"/>
    <w:multiLevelType w:val="hybridMultilevel"/>
    <w:tmpl w:val="047441D6"/>
    <w:lvl w:ilvl="0" w:tplc="5E181B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9CC7B63"/>
    <w:multiLevelType w:val="hybridMultilevel"/>
    <w:tmpl w:val="D638DEBE"/>
    <w:lvl w:ilvl="0" w:tplc="7576C0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400A9"/>
    <w:multiLevelType w:val="hybridMultilevel"/>
    <w:tmpl w:val="B93E38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E5E5D25"/>
    <w:multiLevelType w:val="hybridMultilevel"/>
    <w:tmpl w:val="50E60500"/>
    <w:lvl w:ilvl="0" w:tplc="A17EDE0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E23684"/>
    <w:multiLevelType w:val="hybridMultilevel"/>
    <w:tmpl w:val="428A0D4C"/>
    <w:lvl w:ilvl="0" w:tplc="E90CF07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BD04EC"/>
    <w:multiLevelType w:val="hybridMultilevel"/>
    <w:tmpl w:val="90E898B8"/>
    <w:lvl w:ilvl="0" w:tplc="4D226AB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9"/>
  </w:num>
  <w:num w:numId="3">
    <w:abstractNumId w:val="2"/>
  </w:num>
  <w:num w:numId="4">
    <w:abstractNumId w:val="1"/>
  </w:num>
  <w:num w:numId="5">
    <w:abstractNumId w:val="12"/>
  </w:num>
  <w:num w:numId="6">
    <w:abstractNumId w:val="5"/>
  </w:num>
  <w:num w:numId="7">
    <w:abstractNumId w:val="22"/>
  </w:num>
  <w:num w:numId="8">
    <w:abstractNumId w:val="16"/>
  </w:num>
  <w:num w:numId="9">
    <w:abstractNumId w:val="15"/>
  </w:num>
  <w:num w:numId="10">
    <w:abstractNumId w:val="7"/>
  </w:num>
  <w:num w:numId="11">
    <w:abstractNumId w:val="18"/>
  </w:num>
  <w:num w:numId="12">
    <w:abstractNumId w:val="6"/>
  </w:num>
  <w:num w:numId="13">
    <w:abstractNumId w:val="11"/>
  </w:num>
  <w:num w:numId="14">
    <w:abstractNumId w:val="4"/>
  </w:num>
  <w:num w:numId="15">
    <w:abstractNumId w:val="20"/>
  </w:num>
  <w:num w:numId="16">
    <w:abstractNumId w:val="23"/>
  </w:num>
  <w:num w:numId="17">
    <w:abstractNumId w:val="17"/>
  </w:num>
  <w:num w:numId="18">
    <w:abstractNumId w:val="9"/>
  </w:num>
  <w:num w:numId="19">
    <w:abstractNumId w:val="14"/>
  </w:num>
  <w:num w:numId="20">
    <w:abstractNumId w:val="21"/>
  </w:num>
  <w:num w:numId="21">
    <w:abstractNumId w:val="24"/>
  </w:num>
  <w:num w:numId="22">
    <w:abstractNumId w:val="8"/>
  </w:num>
  <w:num w:numId="23">
    <w:abstractNumId w:val="13"/>
  </w:num>
  <w:num w:numId="24">
    <w:abstractNumId w:val="10"/>
  </w:num>
  <w:num w:numId="25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linkStyl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006"/>
    <w:rsid w:val="00015432"/>
    <w:rsid w:val="00027BB0"/>
    <w:rsid w:val="00033E73"/>
    <w:rsid w:val="000359A9"/>
    <w:rsid w:val="000375F6"/>
    <w:rsid w:val="0004059D"/>
    <w:rsid w:val="00042D4C"/>
    <w:rsid w:val="0005412F"/>
    <w:rsid w:val="00081B50"/>
    <w:rsid w:val="0009001F"/>
    <w:rsid w:val="00091DDB"/>
    <w:rsid w:val="000A5C54"/>
    <w:rsid w:val="000B4BE1"/>
    <w:rsid w:val="000B57EE"/>
    <w:rsid w:val="000F0AFA"/>
    <w:rsid w:val="00106844"/>
    <w:rsid w:val="00117F75"/>
    <w:rsid w:val="00192FCF"/>
    <w:rsid w:val="001B4D76"/>
    <w:rsid w:val="001F1195"/>
    <w:rsid w:val="00220AF2"/>
    <w:rsid w:val="00227363"/>
    <w:rsid w:val="00233B7C"/>
    <w:rsid w:val="00234175"/>
    <w:rsid w:val="00234402"/>
    <w:rsid w:val="00244A84"/>
    <w:rsid w:val="00246838"/>
    <w:rsid w:val="00267459"/>
    <w:rsid w:val="0028152E"/>
    <w:rsid w:val="00285852"/>
    <w:rsid w:val="002E598C"/>
    <w:rsid w:val="002F0383"/>
    <w:rsid w:val="002F29DE"/>
    <w:rsid w:val="00315B07"/>
    <w:rsid w:val="0031601C"/>
    <w:rsid w:val="00316D69"/>
    <w:rsid w:val="00332645"/>
    <w:rsid w:val="00346C8B"/>
    <w:rsid w:val="0036141C"/>
    <w:rsid w:val="003935A1"/>
    <w:rsid w:val="003A1565"/>
    <w:rsid w:val="003D6255"/>
    <w:rsid w:val="003F4B44"/>
    <w:rsid w:val="003F694A"/>
    <w:rsid w:val="003F6AD2"/>
    <w:rsid w:val="0041506C"/>
    <w:rsid w:val="00416BDE"/>
    <w:rsid w:val="004512C1"/>
    <w:rsid w:val="00471F62"/>
    <w:rsid w:val="004978DE"/>
    <w:rsid w:val="004A27E6"/>
    <w:rsid w:val="004E29AF"/>
    <w:rsid w:val="00504FD4"/>
    <w:rsid w:val="00534E33"/>
    <w:rsid w:val="00561B01"/>
    <w:rsid w:val="00581B87"/>
    <w:rsid w:val="005875B0"/>
    <w:rsid w:val="005A6FDC"/>
    <w:rsid w:val="005A72C8"/>
    <w:rsid w:val="005A79DF"/>
    <w:rsid w:val="005C1598"/>
    <w:rsid w:val="005C381E"/>
    <w:rsid w:val="005E1F84"/>
    <w:rsid w:val="005F7A6C"/>
    <w:rsid w:val="00602DFE"/>
    <w:rsid w:val="00616E3C"/>
    <w:rsid w:val="006900CD"/>
    <w:rsid w:val="006927C7"/>
    <w:rsid w:val="006A6F08"/>
    <w:rsid w:val="006B1EA3"/>
    <w:rsid w:val="006B3866"/>
    <w:rsid w:val="006B4DD5"/>
    <w:rsid w:val="006D0878"/>
    <w:rsid w:val="00702A81"/>
    <w:rsid w:val="00740EF4"/>
    <w:rsid w:val="00755C99"/>
    <w:rsid w:val="007619A3"/>
    <w:rsid w:val="007807BF"/>
    <w:rsid w:val="0078541F"/>
    <w:rsid w:val="0079196F"/>
    <w:rsid w:val="007A7117"/>
    <w:rsid w:val="007B45FB"/>
    <w:rsid w:val="00803DE3"/>
    <w:rsid w:val="00816799"/>
    <w:rsid w:val="0084454C"/>
    <w:rsid w:val="00847944"/>
    <w:rsid w:val="00851A4B"/>
    <w:rsid w:val="00894835"/>
    <w:rsid w:val="008F49C9"/>
    <w:rsid w:val="00926BD6"/>
    <w:rsid w:val="009458E6"/>
    <w:rsid w:val="00967C7A"/>
    <w:rsid w:val="0098340B"/>
    <w:rsid w:val="009867F2"/>
    <w:rsid w:val="009958FE"/>
    <w:rsid w:val="00A0508D"/>
    <w:rsid w:val="00A1771A"/>
    <w:rsid w:val="00A337D2"/>
    <w:rsid w:val="00A85784"/>
    <w:rsid w:val="00A86025"/>
    <w:rsid w:val="00A86C70"/>
    <w:rsid w:val="00AA4D21"/>
    <w:rsid w:val="00AB073B"/>
    <w:rsid w:val="00AC658B"/>
    <w:rsid w:val="00AF2EC2"/>
    <w:rsid w:val="00B431BB"/>
    <w:rsid w:val="00B45BB1"/>
    <w:rsid w:val="00B4744B"/>
    <w:rsid w:val="00B56C29"/>
    <w:rsid w:val="00B57342"/>
    <w:rsid w:val="00B657E4"/>
    <w:rsid w:val="00B80AAE"/>
    <w:rsid w:val="00B80EE3"/>
    <w:rsid w:val="00BA634C"/>
    <w:rsid w:val="00BA744C"/>
    <w:rsid w:val="00BC76D6"/>
    <w:rsid w:val="00BF3D4F"/>
    <w:rsid w:val="00C0499C"/>
    <w:rsid w:val="00C0726B"/>
    <w:rsid w:val="00C20F0F"/>
    <w:rsid w:val="00C4719D"/>
    <w:rsid w:val="00C52878"/>
    <w:rsid w:val="00C57542"/>
    <w:rsid w:val="00C621F2"/>
    <w:rsid w:val="00C91260"/>
    <w:rsid w:val="00CA4508"/>
    <w:rsid w:val="00CB5E53"/>
    <w:rsid w:val="00CC0A7D"/>
    <w:rsid w:val="00CD4B41"/>
    <w:rsid w:val="00CE011F"/>
    <w:rsid w:val="00D00BF5"/>
    <w:rsid w:val="00D01CD5"/>
    <w:rsid w:val="00D12AAE"/>
    <w:rsid w:val="00D3028C"/>
    <w:rsid w:val="00D5305C"/>
    <w:rsid w:val="00D63137"/>
    <w:rsid w:val="00D63A2C"/>
    <w:rsid w:val="00D67C0F"/>
    <w:rsid w:val="00DD3BDC"/>
    <w:rsid w:val="00E14EFF"/>
    <w:rsid w:val="00E61DFF"/>
    <w:rsid w:val="00E638FE"/>
    <w:rsid w:val="00E640C8"/>
    <w:rsid w:val="00E82B44"/>
    <w:rsid w:val="00EA43DD"/>
    <w:rsid w:val="00EE0777"/>
    <w:rsid w:val="00EE7FE2"/>
    <w:rsid w:val="00F02B71"/>
    <w:rsid w:val="00F10006"/>
    <w:rsid w:val="00F262A9"/>
    <w:rsid w:val="00F31290"/>
    <w:rsid w:val="00F738E9"/>
    <w:rsid w:val="00F746A9"/>
    <w:rsid w:val="00F84FE8"/>
    <w:rsid w:val="00F904A7"/>
    <w:rsid w:val="00F91F27"/>
    <w:rsid w:val="00FB634B"/>
    <w:rsid w:val="00FE56F9"/>
    <w:rsid w:val="00FF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2004F"/>
  <w15:chartTrackingRefBased/>
  <w15:docId w15:val="{FF135702-85D0-473C-8232-8D6D412F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561B01"/>
  </w:style>
  <w:style w:type="paragraph" w:styleId="1">
    <w:name w:val="heading 1"/>
    <w:basedOn w:val="a0"/>
    <w:next w:val="a0"/>
    <w:link w:val="10"/>
    <w:uiPriority w:val="9"/>
    <w:rsid w:val="00561B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61B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link w:val="40"/>
    <w:uiPriority w:val="1"/>
    <w:rsid w:val="00561B01"/>
    <w:pPr>
      <w:widowControl w:val="0"/>
      <w:autoSpaceDE w:val="0"/>
      <w:autoSpaceDN w:val="0"/>
      <w:spacing w:after="0" w:line="240" w:lineRule="auto"/>
      <w:ind w:left="132"/>
      <w:outlineLvl w:val="3"/>
    </w:pPr>
    <w:rPr>
      <w:rFonts w:ascii="Calibri Light" w:eastAsia="Calibri Light" w:hAnsi="Calibri Light" w:cs="Calibri Light"/>
      <w:sz w:val="26"/>
      <w:szCs w:val="26"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1B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61B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61B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1"/>
    <w:rsid w:val="00561B01"/>
    <w:rPr>
      <w:rFonts w:ascii="Calibri Light" w:eastAsia="Calibri Light" w:hAnsi="Calibri Light" w:cs="Calibri Light"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semiHidden/>
    <w:rsid w:val="00561B01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-">
    <w:name w:val="ВКР Глава-Раздел"/>
    <w:basedOn w:val="a4"/>
    <w:next w:val="a0"/>
    <w:link w:val="-0"/>
    <w:qFormat/>
    <w:rsid w:val="00561B01"/>
    <w:pPr>
      <w:spacing w:before="400" w:after="400" w:line="360" w:lineRule="auto"/>
      <w:ind w:left="567" w:right="567"/>
      <w:jc w:val="center"/>
      <w:outlineLvl w:val="0"/>
    </w:pPr>
    <w:rPr>
      <w:rFonts w:ascii="Times New Roman" w:eastAsia="Calibri" w:hAnsi="Times New Roman" w:cs="Times New Roman"/>
      <w:caps/>
      <w:sz w:val="28"/>
      <w:szCs w:val="28"/>
    </w:rPr>
  </w:style>
  <w:style w:type="character" w:customStyle="1" w:styleId="-0">
    <w:name w:val="ВКР Глава-Раздел Знак"/>
    <w:basedOn w:val="a5"/>
    <w:link w:val="-"/>
    <w:rsid w:val="00561B01"/>
    <w:rPr>
      <w:rFonts w:ascii="Times New Roman" w:eastAsia="Calibri" w:hAnsi="Times New Roman" w:cs="Times New Roman"/>
      <w:caps/>
      <w:spacing w:val="-10"/>
      <w:kern w:val="28"/>
      <w:sz w:val="28"/>
      <w:szCs w:val="28"/>
    </w:rPr>
  </w:style>
  <w:style w:type="paragraph" w:styleId="a4">
    <w:name w:val="Title"/>
    <w:basedOn w:val="a0"/>
    <w:next w:val="a0"/>
    <w:link w:val="a5"/>
    <w:uiPriority w:val="10"/>
    <w:rsid w:val="00561B0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6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6">
    <w:name w:val="ВКР Заголовки таблицы"/>
    <w:basedOn w:val="a0"/>
    <w:qFormat/>
    <w:rsid w:val="00561B01"/>
    <w:pPr>
      <w:spacing w:after="0" w:line="240" w:lineRule="auto"/>
      <w:contextualSpacing/>
      <w:jc w:val="center"/>
    </w:pPr>
    <w:rPr>
      <w:rFonts w:ascii="Times New Roman" w:hAnsi="Times New Roman" w:cs="Times New Roman"/>
      <w:sz w:val="24"/>
      <w:szCs w:val="28"/>
    </w:rPr>
  </w:style>
  <w:style w:type="paragraph" w:customStyle="1" w:styleId="a">
    <w:name w:val="ВКР Литература"/>
    <w:basedOn w:val="a0"/>
    <w:link w:val="a7"/>
    <w:qFormat/>
    <w:rsid w:val="00561B01"/>
    <w:pPr>
      <w:numPr>
        <w:ilvl w:val="1"/>
        <w:numId w:val="1"/>
      </w:numPr>
      <w:spacing w:after="0" w:line="360" w:lineRule="auto"/>
      <w:ind w:left="1066" w:hanging="357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7">
    <w:name w:val="ВКР Литература Знак"/>
    <w:basedOn w:val="a1"/>
    <w:link w:val="a"/>
    <w:rsid w:val="00561B01"/>
    <w:rPr>
      <w:rFonts w:ascii="Times New Roman" w:hAnsi="Times New Roman" w:cs="Times New Roman"/>
      <w:sz w:val="28"/>
      <w:szCs w:val="28"/>
    </w:rPr>
  </w:style>
  <w:style w:type="paragraph" w:customStyle="1" w:styleId="a8">
    <w:name w:val="ВКР Название таблицы"/>
    <w:basedOn w:val="a0"/>
    <w:link w:val="a9"/>
    <w:qFormat/>
    <w:rsid w:val="00561B01"/>
    <w:pPr>
      <w:keepNext/>
      <w:spacing w:after="0" w:line="360" w:lineRule="auto"/>
      <w:contextualSpacing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ВКР Название таблицы Знак"/>
    <w:basedOn w:val="a1"/>
    <w:link w:val="a8"/>
    <w:rsid w:val="00561B01"/>
    <w:rPr>
      <w:rFonts w:ascii="Times New Roman" w:hAnsi="Times New Roman" w:cs="Times New Roman"/>
      <w:sz w:val="28"/>
      <w:szCs w:val="28"/>
    </w:rPr>
  </w:style>
  <w:style w:type="paragraph" w:customStyle="1" w:styleId="aa">
    <w:name w:val="ВКР Обычный"/>
    <w:basedOn w:val="a0"/>
    <w:link w:val="ab"/>
    <w:qFormat/>
    <w:rsid w:val="00561B01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ВКР Обычный Знак"/>
    <w:basedOn w:val="a1"/>
    <w:link w:val="aa"/>
    <w:rsid w:val="00561B01"/>
    <w:rPr>
      <w:rFonts w:ascii="Times New Roman" w:hAnsi="Times New Roman" w:cs="Times New Roman"/>
      <w:sz w:val="28"/>
      <w:szCs w:val="28"/>
    </w:rPr>
  </w:style>
  <w:style w:type="paragraph" w:customStyle="1" w:styleId="ac">
    <w:name w:val="ВКР Параграф"/>
    <w:basedOn w:val="a0"/>
    <w:next w:val="aa"/>
    <w:link w:val="ad"/>
    <w:qFormat/>
    <w:rsid w:val="00561B01"/>
    <w:pPr>
      <w:keepNext/>
      <w:spacing w:before="600" w:after="600" w:line="360" w:lineRule="auto"/>
      <w:ind w:left="709"/>
      <w:contextualSpacing/>
      <w:outlineLvl w:val="1"/>
    </w:pPr>
    <w:rPr>
      <w:rFonts w:ascii="Times New Roman" w:hAnsi="Times New Roman" w:cs="Times New Roman"/>
      <w:sz w:val="28"/>
      <w:szCs w:val="28"/>
    </w:rPr>
  </w:style>
  <w:style w:type="character" w:customStyle="1" w:styleId="ad">
    <w:name w:val="ВКР Параграф Знак"/>
    <w:basedOn w:val="a1"/>
    <w:link w:val="ac"/>
    <w:rsid w:val="00561B01"/>
    <w:rPr>
      <w:rFonts w:ascii="Times New Roman" w:hAnsi="Times New Roman" w:cs="Times New Roman"/>
      <w:sz w:val="28"/>
      <w:szCs w:val="28"/>
    </w:rPr>
  </w:style>
  <w:style w:type="paragraph" w:customStyle="1" w:styleId="ae">
    <w:name w:val="ВКР Пункт"/>
    <w:basedOn w:val="a0"/>
    <w:next w:val="aa"/>
    <w:link w:val="af"/>
    <w:qFormat/>
    <w:rsid w:val="00561B01"/>
    <w:pPr>
      <w:keepNext/>
      <w:spacing w:before="300" w:after="300" w:line="360" w:lineRule="auto"/>
      <w:ind w:firstLine="709"/>
      <w:outlineLvl w:val="2"/>
    </w:pPr>
    <w:rPr>
      <w:rFonts w:ascii="Times New Roman" w:hAnsi="Times New Roman" w:cs="Times New Roman"/>
      <w:sz w:val="28"/>
      <w:szCs w:val="28"/>
    </w:rPr>
  </w:style>
  <w:style w:type="character" w:customStyle="1" w:styleId="af">
    <w:name w:val="ВКР Пункт Знак"/>
    <w:basedOn w:val="a1"/>
    <w:link w:val="ae"/>
    <w:rsid w:val="00561B01"/>
    <w:rPr>
      <w:rFonts w:ascii="Times New Roman" w:hAnsi="Times New Roman" w:cs="Times New Roman"/>
      <w:sz w:val="28"/>
      <w:szCs w:val="28"/>
    </w:rPr>
  </w:style>
  <w:style w:type="paragraph" w:customStyle="1" w:styleId="af0">
    <w:name w:val="ВКР Рисунок"/>
    <w:basedOn w:val="a0"/>
    <w:link w:val="af1"/>
    <w:qFormat/>
    <w:rsid w:val="00561B01"/>
    <w:pPr>
      <w:spacing w:before="240" w:after="240" w:line="360" w:lineRule="auto"/>
      <w:contextualSpacing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f1">
    <w:name w:val="ВКР Рисунок Знак"/>
    <w:basedOn w:val="a1"/>
    <w:link w:val="af0"/>
    <w:rsid w:val="00561B01"/>
    <w:rPr>
      <w:rFonts w:ascii="Times New Roman" w:hAnsi="Times New Roman" w:cs="Times New Roman"/>
      <w:sz w:val="28"/>
      <w:szCs w:val="28"/>
    </w:rPr>
  </w:style>
  <w:style w:type="paragraph" w:customStyle="1" w:styleId="af2">
    <w:name w:val="ВКР Содержимое таблицы"/>
    <w:basedOn w:val="a0"/>
    <w:qFormat/>
    <w:rsid w:val="00561B01"/>
    <w:pPr>
      <w:spacing w:after="0" w:line="276" w:lineRule="auto"/>
      <w:contextualSpacing/>
      <w:jc w:val="center"/>
    </w:pPr>
    <w:rPr>
      <w:rFonts w:ascii="Times New Roman" w:hAnsi="Times New Roman" w:cs="Times New Roman"/>
      <w:sz w:val="24"/>
      <w:szCs w:val="28"/>
    </w:rPr>
  </w:style>
  <w:style w:type="paragraph" w:customStyle="1" w:styleId="af3">
    <w:name w:val="ВКР Формула"/>
    <w:basedOn w:val="a0"/>
    <w:link w:val="af4"/>
    <w:qFormat/>
    <w:rsid w:val="00561B01"/>
    <w:pPr>
      <w:spacing w:before="120" w:after="120" w:line="360" w:lineRule="auto"/>
      <w:jc w:val="right"/>
    </w:pPr>
    <w:rPr>
      <w:rFonts w:ascii="Times New Roman" w:eastAsiaTheme="minorEastAsia" w:hAnsi="Times New Roman" w:cs="Times New Roman"/>
      <w:sz w:val="28"/>
      <w:szCs w:val="28"/>
    </w:rPr>
  </w:style>
  <w:style w:type="character" w:customStyle="1" w:styleId="af4">
    <w:name w:val="ВКР Формула Знак"/>
    <w:basedOn w:val="a1"/>
    <w:link w:val="af3"/>
    <w:rsid w:val="00561B01"/>
    <w:rPr>
      <w:rFonts w:ascii="Times New Roman" w:eastAsiaTheme="minorEastAsia" w:hAnsi="Times New Roman" w:cs="Times New Roman"/>
      <w:sz w:val="28"/>
      <w:szCs w:val="28"/>
    </w:rPr>
  </w:style>
  <w:style w:type="paragraph" w:customStyle="1" w:styleId="af5">
    <w:name w:val="ВлГУ Обычный"/>
    <w:basedOn w:val="a0"/>
    <w:link w:val="af6"/>
    <w:rsid w:val="00561B01"/>
    <w:pPr>
      <w:spacing w:after="0" w:line="274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6">
    <w:name w:val="ВлГУ Обычный Знак"/>
    <w:link w:val="af5"/>
    <w:rsid w:val="00561B0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Normal (Web)"/>
    <w:basedOn w:val="a0"/>
    <w:uiPriority w:val="99"/>
    <w:semiHidden/>
    <w:unhideWhenUsed/>
    <w:rsid w:val="00561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561B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61B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8">
    <w:name w:val="Strong"/>
    <w:basedOn w:val="a1"/>
    <w:uiPriority w:val="22"/>
    <w:rsid w:val="00561B01"/>
    <w:rPr>
      <w:b/>
      <w:bCs/>
    </w:rPr>
  </w:style>
  <w:style w:type="character" w:styleId="af9">
    <w:name w:val="Hyperlink"/>
    <w:basedOn w:val="a1"/>
    <w:uiPriority w:val="99"/>
    <w:unhideWhenUsed/>
    <w:rsid w:val="00561B01"/>
    <w:rPr>
      <w:color w:val="0000FF"/>
      <w:u w:val="single"/>
    </w:rPr>
  </w:style>
  <w:style w:type="paragraph" w:styleId="afa">
    <w:name w:val="List Paragraph"/>
    <w:basedOn w:val="a0"/>
    <w:uiPriority w:val="1"/>
    <w:rsid w:val="00561B01"/>
    <w:pPr>
      <w:ind w:left="720"/>
      <w:contextualSpacing/>
    </w:pPr>
  </w:style>
  <w:style w:type="paragraph" w:styleId="afb">
    <w:name w:val="header"/>
    <w:basedOn w:val="a0"/>
    <w:link w:val="afc"/>
    <w:uiPriority w:val="99"/>
    <w:unhideWhenUsed/>
    <w:rsid w:val="00561B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1"/>
    <w:link w:val="afb"/>
    <w:uiPriority w:val="99"/>
    <w:rsid w:val="00561B01"/>
  </w:style>
  <w:style w:type="paragraph" w:styleId="afd">
    <w:name w:val="footer"/>
    <w:basedOn w:val="a0"/>
    <w:link w:val="afe"/>
    <w:uiPriority w:val="99"/>
    <w:unhideWhenUsed/>
    <w:rsid w:val="00561B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1"/>
    <w:link w:val="afd"/>
    <w:uiPriority w:val="99"/>
    <w:rsid w:val="00561B01"/>
  </w:style>
  <w:style w:type="paragraph" w:styleId="2">
    <w:name w:val="toc 2"/>
    <w:basedOn w:val="a0"/>
    <w:next w:val="a0"/>
    <w:autoRedefine/>
    <w:uiPriority w:val="39"/>
    <w:unhideWhenUsed/>
    <w:rsid w:val="00561B01"/>
    <w:pPr>
      <w:spacing w:after="0" w:line="360" w:lineRule="auto"/>
      <w:ind w:left="142" w:firstLine="709"/>
      <w:jc w:val="both"/>
    </w:pPr>
    <w:rPr>
      <w:rFonts w:ascii="Times New Roman" w:hAnsi="Times New Roman" w:cs="Times New Roman"/>
      <w:bCs/>
      <w:sz w:val="28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561B01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caps/>
      <w:noProof/>
      <w:sz w:val="28"/>
      <w:szCs w:val="28"/>
      <w:lang w:eastAsia="ru-RU"/>
    </w:rPr>
  </w:style>
  <w:style w:type="paragraph" w:styleId="aff">
    <w:name w:val="TOC Heading"/>
    <w:basedOn w:val="1"/>
    <w:next w:val="a0"/>
    <w:uiPriority w:val="39"/>
    <w:unhideWhenUsed/>
    <w:rsid w:val="00561B01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aff0">
    <w:name w:val="Unresolved Mention"/>
    <w:basedOn w:val="a1"/>
    <w:uiPriority w:val="99"/>
    <w:semiHidden/>
    <w:unhideWhenUsed/>
    <w:rsid w:val="00561B01"/>
    <w:rPr>
      <w:color w:val="605E5C"/>
      <w:shd w:val="clear" w:color="auto" w:fill="E1DFDD"/>
    </w:rPr>
  </w:style>
  <w:style w:type="character" w:styleId="HTML1">
    <w:name w:val="HTML Keyboard"/>
    <w:basedOn w:val="a1"/>
    <w:uiPriority w:val="99"/>
    <w:semiHidden/>
    <w:unhideWhenUsed/>
    <w:rsid w:val="00561B01"/>
    <w:rPr>
      <w:rFonts w:ascii="Courier New" w:eastAsia="Times New Roman" w:hAnsi="Courier New" w:cs="Courier New"/>
      <w:sz w:val="20"/>
      <w:szCs w:val="20"/>
    </w:rPr>
  </w:style>
  <w:style w:type="paragraph" w:styleId="aff1">
    <w:name w:val="Body Text"/>
    <w:basedOn w:val="a0"/>
    <w:link w:val="aff2"/>
    <w:uiPriority w:val="1"/>
    <w:rsid w:val="00561B01"/>
    <w:pPr>
      <w:widowControl w:val="0"/>
      <w:autoSpaceDE w:val="0"/>
      <w:autoSpaceDN w:val="0"/>
      <w:spacing w:after="0" w:line="240" w:lineRule="auto"/>
      <w:ind w:left="852"/>
    </w:pPr>
    <w:rPr>
      <w:rFonts w:ascii="Consolas" w:eastAsia="Consolas" w:hAnsi="Consolas" w:cs="Consolas"/>
      <w:sz w:val="20"/>
      <w:szCs w:val="20"/>
    </w:rPr>
  </w:style>
  <w:style w:type="character" w:customStyle="1" w:styleId="aff2">
    <w:name w:val="Основной текст Знак"/>
    <w:basedOn w:val="a1"/>
    <w:link w:val="aff1"/>
    <w:uiPriority w:val="1"/>
    <w:rsid w:val="00561B01"/>
    <w:rPr>
      <w:rFonts w:ascii="Consolas" w:eastAsia="Consolas" w:hAnsi="Consolas" w:cs="Consolas"/>
      <w:sz w:val="20"/>
      <w:szCs w:val="20"/>
    </w:rPr>
  </w:style>
  <w:style w:type="character" w:customStyle="1" w:styleId="sy4">
    <w:name w:val="sy4"/>
    <w:basedOn w:val="a1"/>
    <w:rsid w:val="00561B01"/>
  </w:style>
  <w:style w:type="character" w:customStyle="1" w:styleId="sy6">
    <w:name w:val="sy6"/>
    <w:basedOn w:val="a1"/>
    <w:rsid w:val="00561B01"/>
  </w:style>
  <w:style w:type="character" w:customStyle="1" w:styleId="br0">
    <w:name w:val="br0"/>
    <w:basedOn w:val="a1"/>
    <w:rsid w:val="00561B01"/>
  </w:style>
  <w:style w:type="character" w:customStyle="1" w:styleId="sy1">
    <w:name w:val="sy1"/>
    <w:basedOn w:val="a1"/>
    <w:rsid w:val="00561B01"/>
  </w:style>
  <w:style w:type="character" w:customStyle="1" w:styleId="kw1">
    <w:name w:val="kw1"/>
    <w:basedOn w:val="a1"/>
    <w:rsid w:val="00561B01"/>
  </w:style>
  <w:style w:type="character" w:customStyle="1" w:styleId="co1">
    <w:name w:val="co1"/>
    <w:basedOn w:val="a1"/>
    <w:rsid w:val="00561B01"/>
  </w:style>
  <w:style w:type="character" w:customStyle="1" w:styleId="sth">
    <w:name w:val="st_h"/>
    <w:basedOn w:val="a1"/>
    <w:rsid w:val="00561B01"/>
  </w:style>
  <w:style w:type="character" w:customStyle="1" w:styleId="sy5">
    <w:name w:val="sy5"/>
    <w:basedOn w:val="a1"/>
    <w:rsid w:val="00561B01"/>
  </w:style>
  <w:style w:type="character" w:styleId="aff3">
    <w:name w:val="Intense Reference"/>
    <w:basedOn w:val="a1"/>
    <w:uiPriority w:val="32"/>
    <w:rsid w:val="00561B01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53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4614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825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65977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496672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96699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0004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657440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7162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372381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76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864868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670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9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6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7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2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5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8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409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2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26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8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9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13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5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8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9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0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6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ita\Documents\&#1053;&#1072;&#1089;&#1090;&#1088;&#1072;&#1080;&#1074;&#1072;&#1077;&#1084;&#1099;&#1077;%20&#1096;&#1072;&#1073;&#1083;&#1086;&#1085;&#1099;%20Office\&#1051;&#1056;1_&#1060;&#1080;&#1083;&#1072;&#1090;&#1086;&#1074;_&#1053;_&#1040;_&#1047;&#1048;&#1057;&#1058;&#1091;&#1076;-12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77660-2089-4643-B593-37340D69B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ЛР1_Филатов_Н_А_ЗИСТуд-122.dotx</Template>
  <TotalTime>646</TotalTime>
  <Pages>5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User</cp:lastModifiedBy>
  <cp:revision>284</cp:revision>
  <dcterms:created xsi:type="dcterms:W3CDTF">2023-04-30T07:41:00Z</dcterms:created>
  <dcterms:modified xsi:type="dcterms:W3CDTF">2025-01-13T17:11:00Z</dcterms:modified>
</cp:coreProperties>
</file>